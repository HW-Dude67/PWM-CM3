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2C2F8" w14:textId="77777777" w:rsidR="00E45F6D" w:rsidRDefault="00E45F6D" w:rsidP="000E210C">
      <w:pPr>
        <w:pStyle w:val="Body"/>
      </w:pPr>
    </w:p>
    <w:p w14:paraId="47C2C2F9" w14:textId="77777777" w:rsidR="00E45F6D" w:rsidRDefault="00E45F6D" w:rsidP="000E210C">
      <w:pPr>
        <w:pStyle w:val="Body"/>
      </w:pPr>
    </w:p>
    <w:p w14:paraId="47C2C2FA" w14:textId="77777777" w:rsidR="00E45F6D" w:rsidRDefault="00E45F6D" w:rsidP="000E210C">
      <w:pPr>
        <w:pStyle w:val="Body"/>
      </w:pPr>
    </w:p>
    <w:p w14:paraId="47C2C2FB" w14:textId="77777777" w:rsidR="009843ED" w:rsidRDefault="009843ED" w:rsidP="000E210C">
      <w:pPr>
        <w:pStyle w:val="Body"/>
      </w:pPr>
    </w:p>
    <w:p w14:paraId="47C2C2FC" w14:textId="77777777" w:rsidR="009843ED" w:rsidRPr="007E51F7" w:rsidRDefault="009843ED" w:rsidP="000E210C">
      <w:pPr>
        <w:pStyle w:val="Body"/>
      </w:pPr>
    </w:p>
    <w:p w14:paraId="47C2C2FD" w14:textId="77777777" w:rsidR="00E45F6D" w:rsidRPr="007E51F7" w:rsidRDefault="00E45F6D" w:rsidP="000E210C">
      <w:pPr>
        <w:pStyle w:val="Body"/>
      </w:pPr>
    </w:p>
    <w:p w14:paraId="47C2C2FE" w14:textId="04EB4030" w:rsidR="00E45F6D" w:rsidRPr="00027463" w:rsidRDefault="0070591F">
      <w:pPr>
        <w:jc w:val="center"/>
        <w:rPr>
          <w:rFonts w:cs="Arial"/>
          <w:sz w:val="48"/>
          <w:szCs w:val="48"/>
        </w:rPr>
      </w:pPr>
      <w:r>
        <w:rPr>
          <w:rFonts w:cs="Arial"/>
          <w:sz w:val="48"/>
          <w:szCs w:val="48"/>
        </w:rPr>
        <w:t>PWM-CM</w:t>
      </w:r>
      <w:r w:rsidR="008E3569">
        <w:rPr>
          <w:rFonts w:cs="Arial"/>
          <w:sz w:val="48"/>
          <w:szCs w:val="48"/>
        </w:rPr>
        <w:t>3</w:t>
      </w:r>
      <w:r>
        <w:rPr>
          <w:rFonts w:cs="Arial"/>
          <w:sz w:val="48"/>
          <w:szCs w:val="48"/>
        </w:rPr>
        <w:t xml:space="preserve"> model in </w:t>
      </w:r>
      <w:r w:rsidR="00D55593">
        <w:rPr>
          <w:rFonts w:cs="Arial"/>
          <w:sz w:val="48"/>
          <w:szCs w:val="48"/>
        </w:rPr>
        <w:t xml:space="preserve">LTspice </w:t>
      </w:r>
    </w:p>
    <w:p w14:paraId="47C2C2FF" w14:textId="77777777" w:rsidR="0075318F" w:rsidRDefault="0075318F">
      <w:pPr>
        <w:jc w:val="center"/>
        <w:rPr>
          <w:rFonts w:cs="Arial"/>
          <w:sz w:val="32"/>
        </w:rPr>
      </w:pPr>
    </w:p>
    <w:p w14:paraId="47C2C300" w14:textId="77777777" w:rsidR="000E11C0" w:rsidRPr="007E51F7" w:rsidRDefault="000E11C0">
      <w:pPr>
        <w:jc w:val="center"/>
        <w:rPr>
          <w:rFonts w:cs="Arial"/>
          <w:sz w:val="32"/>
        </w:rPr>
      </w:pPr>
    </w:p>
    <w:p w14:paraId="47C2C301" w14:textId="77777777" w:rsidR="004C3AE6" w:rsidRDefault="004C3AE6" w:rsidP="005E089E">
      <w:pPr>
        <w:tabs>
          <w:tab w:val="left" w:pos="1875"/>
        </w:tabs>
        <w:rPr>
          <w:rFonts w:cs="Arial"/>
          <w:sz w:val="32"/>
        </w:rPr>
      </w:pPr>
    </w:p>
    <w:p w14:paraId="47C2C302" w14:textId="77777777" w:rsidR="00027463" w:rsidRPr="007E51F7" w:rsidRDefault="005E089E" w:rsidP="005E089E">
      <w:pPr>
        <w:tabs>
          <w:tab w:val="left" w:pos="1875"/>
        </w:tabs>
        <w:rPr>
          <w:rFonts w:cs="Arial"/>
          <w:sz w:val="32"/>
        </w:rPr>
      </w:pPr>
      <w:r>
        <w:rPr>
          <w:rFonts w:cs="Arial"/>
          <w:sz w:val="32"/>
        </w:rPr>
        <w:tab/>
      </w:r>
    </w:p>
    <w:p w14:paraId="47C2C303" w14:textId="77777777" w:rsidR="00E45F6D" w:rsidRDefault="00E45F6D">
      <w:pPr>
        <w:jc w:val="center"/>
        <w:rPr>
          <w:rFonts w:cs="Arial"/>
          <w:sz w:val="32"/>
        </w:rPr>
      </w:pPr>
    </w:p>
    <w:p w14:paraId="47C2C304" w14:textId="5B32EE27" w:rsidR="00027463" w:rsidRDefault="0087739A" w:rsidP="00A87A51">
      <w:pPr>
        <w:jc w:val="center"/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fldChar w:fldCharType="begin"/>
      </w:r>
      <w:r>
        <w:rPr>
          <w:rFonts w:cs="Arial"/>
          <w:b/>
          <w:sz w:val="48"/>
          <w:szCs w:val="48"/>
        </w:rPr>
        <w:instrText xml:space="preserve"> DOCPROPERTY  Subject  \* MERGEFORMAT </w:instrText>
      </w:r>
      <w:r>
        <w:rPr>
          <w:rFonts w:cs="Arial"/>
          <w:b/>
          <w:sz w:val="48"/>
          <w:szCs w:val="48"/>
        </w:rPr>
        <w:fldChar w:fldCharType="separate"/>
      </w:r>
      <w:r w:rsidR="00C94CDC">
        <w:rPr>
          <w:rFonts w:cs="Arial"/>
          <w:b/>
          <w:sz w:val="48"/>
          <w:szCs w:val="48"/>
        </w:rPr>
        <w:t>Simulation Description</w:t>
      </w:r>
      <w:r>
        <w:rPr>
          <w:rFonts w:cs="Arial"/>
          <w:b/>
          <w:sz w:val="48"/>
          <w:szCs w:val="48"/>
        </w:rPr>
        <w:fldChar w:fldCharType="end"/>
      </w:r>
    </w:p>
    <w:p w14:paraId="47C2C305" w14:textId="77777777" w:rsidR="007E51F7" w:rsidRPr="007E51F7" w:rsidRDefault="007E51F7" w:rsidP="000E210C">
      <w:pPr>
        <w:pStyle w:val="Body"/>
      </w:pPr>
    </w:p>
    <w:p w14:paraId="47C2C306" w14:textId="77777777" w:rsidR="0075318F" w:rsidRPr="00027463" w:rsidRDefault="0075318F">
      <w:pPr>
        <w:jc w:val="center"/>
        <w:rPr>
          <w:rFonts w:cs="Arial"/>
        </w:rPr>
      </w:pPr>
    </w:p>
    <w:p w14:paraId="47C2C307" w14:textId="77777777" w:rsidR="0075318F" w:rsidRPr="007E51F7" w:rsidRDefault="0075318F">
      <w:pPr>
        <w:jc w:val="center"/>
        <w:rPr>
          <w:rFonts w:cs="Arial"/>
        </w:rPr>
      </w:pPr>
    </w:p>
    <w:p w14:paraId="47C2C308" w14:textId="77777777" w:rsidR="0075318F" w:rsidRPr="007E51F7" w:rsidRDefault="0075318F">
      <w:pPr>
        <w:jc w:val="center"/>
        <w:rPr>
          <w:rFonts w:cs="Arial"/>
        </w:rPr>
      </w:pPr>
    </w:p>
    <w:p w14:paraId="47C2C309" w14:textId="77777777" w:rsidR="0083061A" w:rsidRDefault="0083061A">
      <w:pPr>
        <w:jc w:val="center"/>
        <w:rPr>
          <w:rFonts w:cs="Arial"/>
        </w:rPr>
      </w:pPr>
    </w:p>
    <w:p w14:paraId="47C2C30A" w14:textId="77777777" w:rsidR="000E11C0" w:rsidRDefault="000E11C0">
      <w:pPr>
        <w:jc w:val="center"/>
        <w:rPr>
          <w:rFonts w:cs="Arial"/>
        </w:rPr>
      </w:pPr>
    </w:p>
    <w:p w14:paraId="47C2C30B" w14:textId="77777777" w:rsidR="0083061A" w:rsidRPr="007E51F7" w:rsidRDefault="0083061A">
      <w:pPr>
        <w:jc w:val="center"/>
        <w:rPr>
          <w:rFonts w:cs="Arial"/>
        </w:rPr>
      </w:pPr>
    </w:p>
    <w:p w14:paraId="47C2C30C" w14:textId="77777777" w:rsidR="0083061A" w:rsidRPr="007E51F7" w:rsidRDefault="0083061A">
      <w:pPr>
        <w:jc w:val="center"/>
        <w:rPr>
          <w:rFonts w:cs="Arial"/>
        </w:rPr>
      </w:pPr>
    </w:p>
    <w:p w14:paraId="47C2C30D" w14:textId="77777777" w:rsidR="00E45F6D" w:rsidRDefault="004C3AE6">
      <w:pPr>
        <w:jc w:val="center"/>
        <w:rPr>
          <w:rFonts w:cs="Arial"/>
        </w:rPr>
      </w:pPr>
      <w:r>
        <w:rPr>
          <w:rFonts w:cs="Arial"/>
        </w:rPr>
        <w:t>Author</w:t>
      </w:r>
      <w:r w:rsidR="00E45F6D" w:rsidRPr="007E51F7">
        <w:rPr>
          <w:rFonts w:cs="Arial"/>
        </w:rPr>
        <w:t>:</w:t>
      </w:r>
    </w:p>
    <w:p w14:paraId="47C2C30E" w14:textId="77777777" w:rsidR="007E51F7" w:rsidRPr="007E51F7" w:rsidRDefault="007E51F7">
      <w:pPr>
        <w:jc w:val="center"/>
        <w:rPr>
          <w:rFonts w:cs="Arial"/>
        </w:rPr>
      </w:pPr>
    </w:p>
    <w:p w14:paraId="47C2C30F" w14:textId="77777777" w:rsidR="00E45F6D" w:rsidRDefault="004C3AE6">
      <w:pPr>
        <w:jc w:val="center"/>
        <w:rPr>
          <w:rFonts w:cs="Arial"/>
          <w:b/>
        </w:rPr>
      </w:pPr>
      <w:r>
        <w:rPr>
          <w:rFonts w:cs="Arial"/>
          <w:b/>
        </w:rPr>
        <w:t>Mark Dimattina</w:t>
      </w:r>
    </w:p>
    <w:p w14:paraId="47C2C310" w14:textId="77777777" w:rsidR="004032A6" w:rsidRDefault="004032A6">
      <w:pPr>
        <w:jc w:val="center"/>
        <w:rPr>
          <w:rFonts w:cs="Arial"/>
          <w:b/>
        </w:rPr>
      </w:pPr>
    </w:p>
    <w:p w14:paraId="47C2C311" w14:textId="77777777" w:rsidR="000E11C0" w:rsidRDefault="000E11C0">
      <w:pPr>
        <w:jc w:val="center"/>
        <w:rPr>
          <w:rFonts w:cs="Arial"/>
        </w:rPr>
      </w:pPr>
    </w:p>
    <w:p w14:paraId="47C2C312" w14:textId="77777777" w:rsidR="004C3AE6" w:rsidRDefault="004C3AE6">
      <w:pPr>
        <w:pStyle w:val="BodyText2"/>
        <w:rPr>
          <w:rFonts w:cs="Arial"/>
        </w:rPr>
      </w:pPr>
    </w:p>
    <w:p w14:paraId="47C2C313" w14:textId="77777777" w:rsidR="004C3AE6" w:rsidRDefault="004C3AE6">
      <w:pPr>
        <w:pStyle w:val="BodyText2"/>
        <w:rPr>
          <w:rFonts w:cs="Arial"/>
        </w:rPr>
      </w:pPr>
    </w:p>
    <w:p w14:paraId="47C2C314" w14:textId="77777777" w:rsidR="009843ED" w:rsidRPr="003A4666" w:rsidRDefault="009843ED" w:rsidP="009843ED">
      <w:pPr>
        <w:pStyle w:val="BodyText2"/>
        <w:jc w:val="center"/>
        <w:rPr>
          <w:rFonts w:cs="Arial"/>
          <w:b/>
          <w:bCs/>
          <w:sz w:val="24"/>
        </w:rPr>
      </w:pPr>
      <w:r w:rsidRPr="003A4666">
        <w:rPr>
          <w:rFonts w:cs="Arial"/>
          <w:b/>
          <w:bCs/>
          <w:sz w:val="24"/>
        </w:rPr>
        <w:t>REVISION HISTORY</w:t>
      </w:r>
    </w:p>
    <w:p w14:paraId="47C2C315" w14:textId="77777777" w:rsidR="009843ED" w:rsidRPr="003A4666" w:rsidRDefault="009843ED">
      <w:pPr>
        <w:pStyle w:val="BodyText2"/>
        <w:rPr>
          <w:rFonts w:cs="Arial"/>
          <w:b/>
          <w:bCs/>
          <w:sz w:val="24"/>
        </w:rPr>
      </w:pPr>
    </w:p>
    <w:p w14:paraId="47C2C316" w14:textId="77777777" w:rsidR="009843ED" w:rsidRPr="003A4666" w:rsidRDefault="009843ED">
      <w:pPr>
        <w:pStyle w:val="BodyText2"/>
        <w:rPr>
          <w:rFonts w:cs="Arial"/>
          <w:b/>
          <w:bCs/>
          <w:sz w:val="24"/>
        </w:rPr>
      </w:pPr>
    </w:p>
    <w:tbl>
      <w:tblPr>
        <w:tblW w:w="7602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2"/>
        <w:gridCol w:w="1326"/>
        <w:gridCol w:w="4460"/>
        <w:gridCol w:w="1084"/>
      </w:tblGrid>
      <w:tr w:rsidR="004C3AE6" w:rsidRPr="003A4666" w14:paraId="47C2C31B" w14:textId="77777777" w:rsidTr="004C3AE6">
        <w:tc>
          <w:tcPr>
            <w:tcW w:w="732" w:type="dxa"/>
            <w:shd w:val="pct10" w:color="auto" w:fill="auto"/>
          </w:tcPr>
          <w:p w14:paraId="47C2C317" w14:textId="77777777" w:rsidR="004C3AE6" w:rsidRPr="003A4666" w:rsidRDefault="004C3AE6" w:rsidP="00664505">
            <w:pPr>
              <w:pStyle w:val="BodyText2"/>
              <w:jc w:val="center"/>
              <w:rPr>
                <w:rFonts w:cs="Arial"/>
                <w:b/>
                <w:bCs/>
                <w:sz w:val="20"/>
              </w:rPr>
            </w:pPr>
            <w:r w:rsidRPr="003A4666">
              <w:rPr>
                <w:rFonts w:cs="Arial"/>
                <w:b/>
                <w:bCs/>
                <w:sz w:val="20"/>
              </w:rPr>
              <w:t>Issue</w:t>
            </w:r>
          </w:p>
        </w:tc>
        <w:tc>
          <w:tcPr>
            <w:tcW w:w="1326" w:type="dxa"/>
            <w:shd w:val="pct10" w:color="auto" w:fill="auto"/>
          </w:tcPr>
          <w:p w14:paraId="47C2C318" w14:textId="77777777" w:rsidR="004C3AE6" w:rsidRPr="003A4666" w:rsidRDefault="004C3AE6" w:rsidP="00664505">
            <w:pPr>
              <w:pStyle w:val="BodyText2"/>
              <w:jc w:val="center"/>
              <w:rPr>
                <w:rFonts w:cs="Arial"/>
                <w:b/>
                <w:bCs/>
                <w:sz w:val="20"/>
              </w:rPr>
            </w:pPr>
            <w:r w:rsidRPr="003A4666">
              <w:rPr>
                <w:rFonts w:cs="Arial"/>
                <w:b/>
                <w:bCs/>
                <w:sz w:val="20"/>
              </w:rPr>
              <w:t>Date</w:t>
            </w:r>
          </w:p>
        </w:tc>
        <w:tc>
          <w:tcPr>
            <w:tcW w:w="4460" w:type="dxa"/>
            <w:shd w:val="pct10" w:color="auto" w:fill="auto"/>
          </w:tcPr>
          <w:p w14:paraId="47C2C319" w14:textId="77777777" w:rsidR="004C3AE6" w:rsidRPr="003A4666" w:rsidRDefault="004C3AE6" w:rsidP="004D44DE">
            <w:pPr>
              <w:pStyle w:val="BodyText2"/>
              <w:jc w:val="center"/>
              <w:rPr>
                <w:rFonts w:cs="Arial"/>
                <w:b/>
                <w:bCs/>
                <w:sz w:val="20"/>
              </w:rPr>
            </w:pPr>
            <w:r w:rsidRPr="003A4666">
              <w:rPr>
                <w:rFonts w:cs="Arial"/>
                <w:b/>
                <w:bCs/>
                <w:sz w:val="20"/>
              </w:rPr>
              <w:t>Change</w:t>
            </w:r>
          </w:p>
        </w:tc>
        <w:tc>
          <w:tcPr>
            <w:tcW w:w="1084" w:type="dxa"/>
            <w:shd w:val="pct10" w:color="auto" w:fill="auto"/>
          </w:tcPr>
          <w:p w14:paraId="47C2C31A" w14:textId="77777777" w:rsidR="004C3AE6" w:rsidRPr="003A4666" w:rsidRDefault="004C3AE6" w:rsidP="00664505">
            <w:pPr>
              <w:pStyle w:val="BodyText2"/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Prepared</w:t>
            </w:r>
          </w:p>
        </w:tc>
      </w:tr>
      <w:tr w:rsidR="004C3AE6" w:rsidRPr="003A4666" w14:paraId="47C2C320" w14:textId="77777777" w:rsidTr="004C3AE6">
        <w:tc>
          <w:tcPr>
            <w:tcW w:w="732" w:type="dxa"/>
          </w:tcPr>
          <w:p w14:paraId="47C2C31C" w14:textId="77777777" w:rsidR="004C3AE6" w:rsidRPr="009741FB" w:rsidRDefault="008A02ED" w:rsidP="000E210C">
            <w:pPr>
              <w:pStyle w:val="BodyTable"/>
            </w:pPr>
            <w:r>
              <w:t>0.01</w:t>
            </w:r>
          </w:p>
        </w:tc>
        <w:tc>
          <w:tcPr>
            <w:tcW w:w="1326" w:type="dxa"/>
          </w:tcPr>
          <w:p w14:paraId="47C2C31D" w14:textId="2C8B4AF1" w:rsidR="004C3AE6" w:rsidRPr="009741FB" w:rsidRDefault="00282B10" w:rsidP="000E210C">
            <w:pPr>
              <w:pStyle w:val="BodyTable"/>
            </w:pPr>
            <w:r>
              <w:t>22</w:t>
            </w:r>
            <w:r w:rsidR="004C3AE6">
              <w:t>/0</w:t>
            </w:r>
            <w:r>
              <w:t>5</w:t>
            </w:r>
            <w:r w:rsidR="004C3AE6">
              <w:t>/20</w:t>
            </w:r>
            <w:r>
              <w:t>24</w:t>
            </w:r>
          </w:p>
        </w:tc>
        <w:tc>
          <w:tcPr>
            <w:tcW w:w="4460" w:type="dxa"/>
          </w:tcPr>
          <w:p w14:paraId="47C2C31E" w14:textId="77777777" w:rsidR="004C3AE6" w:rsidRPr="009741FB" w:rsidRDefault="004C3AE6" w:rsidP="000E210C">
            <w:pPr>
              <w:pStyle w:val="BodyTable"/>
            </w:pPr>
            <w:r>
              <w:t>First Issue</w:t>
            </w:r>
          </w:p>
        </w:tc>
        <w:tc>
          <w:tcPr>
            <w:tcW w:w="1084" w:type="dxa"/>
          </w:tcPr>
          <w:p w14:paraId="47C2C31F" w14:textId="77777777" w:rsidR="004C3AE6" w:rsidRDefault="004C3AE6" w:rsidP="000E210C">
            <w:pPr>
              <w:pStyle w:val="BodyTable"/>
            </w:pPr>
            <w:r>
              <w:t>MD</w:t>
            </w:r>
          </w:p>
        </w:tc>
      </w:tr>
      <w:tr w:rsidR="004C3AE6" w:rsidRPr="003A4666" w14:paraId="47C2C325" w14:textId="77777777" w:rsidTr="004C3AE6">
        <w:tc>
          <w:tcPr>
            <w:tcW w:w="732" w:type="dxa"/>
          </w:tcPr>
          <w:p w14:paraId="47C2C321" w14:textId="5DF5898E" w:rsidR="004C3AE6" w:rsidRPr="003A4666" w:rsidRDefault="00B6502D" w:rsidP="000E210C">
            <w:pPr>
              <w:pStyle w:val="BodyTable"/>
            </w:pPr>
            <w:r>
              <w:t>0.02</w:t>
            </w:r>
          </w:p>
        </w:tc>
        <w:tc>
          <w:tcPr>
            <w:tcW w:w="1326" w:type="dxa"/>
            <w:vAlign w:val="center"/>
          </w:tcPr>
          <w:p w14:paraId="47C2C322" w14:textId="19682ABE" w:rsidR="004C3AE6" w:rsidRPr="003A4666" w:rsidRDefault="00B6502D" w:rsidP="000E210C">
            <w:pPr>
              <w:pStyle w:val="BodyTable"/>
              <w:rPr>
                <w:lang w:val="en-US"/>
              </w:rPr>
            </w:pPr>
            <w:r>
              <w:t>01</w:t>
            </w:r>
            <w:r>
              <w:t>/</w:t>
            </w:r>
            <w:r>
              <w:t>10</w:t>
            </w:r>
            <w:r>
              <w:t>/2024</w:t>
            </w:r>
          </w:p>
        </w:tc>
        <w:tc>
          <w:tcPr>
            <w:tcW w:w="4460" w:type="dxa"/>
            <w:vAlign w:val="center"/>
          </w:tcPr>
          <w:p w14:paraId="47C2C323" w14:textId="7E5899AB" w:rsidR="004C3AE6" w:rsidRPr="003A4666" w:rsidRDefault="004C3AE6" w:rsidP="000E210C">
            <w:pPr>
              <w:pStyle w:val="BodyTable"/>
            </w:pPr>
          </w:p>
        </w:tc>
        <w:tc>
          <w:tcPr>
            <w:tcW w:w="1084" w:type="dxa"/>
          </w:tcPr>
          <w:p w14:paraId="47C2C324" w14:textId="55CCB4B7" w:rsidR="004C3AE6" w:rsidRDefault="004C3AE6" w:rsidP="000E210C">
            <w:pPr>
              <w:pStyle w:val="BodyTable"/>
            </w:pPr>
          </w:p>
        </w:tc>
      </w:tr>
      <w:tr w:rsidR="004C3AE6" w:rsidRPr="003A4666" w14:paraId="47C2C32A" w14:textId="77777777" w:rsidTr="004C3AE6">
        <w:tc>
          <w:tcPr>
            <w:tcW w:w="732" w:type="dxa"/>
          </w:tcPr>
          <w:p w14:paraId="47C2C326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  <w:vAlign w:val="center"/>
          </w:tcPr>
          <w:p w14:paraId="47C2C327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4460" w:type="dxa"/>
            <w:vAlign w:val="center"/>
          </w:tcPr>
          <w:p w14:paraId="47C2C328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1084" w:type="dxa"/>
          </w:tcPr>
          <w:p w14:paraId="47C2C329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2F" w14:textId="77777777" w:rsidTr="004C3AE6">
        <w:tc>
          <w:tcPr>
            <w:tcW w:w="732" w:type="dxa"/>
          </w:tcPr>
          <w:p w14:paraId="47C2C32B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  <w:vAlign w:val="center"/>
          </w:tcPr>
          <w:p w14:paraId="47C2C32C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4460" w:type="dxa"/>
            <w:vAlign w:val="center"/>
          </w:tcPr>
          <w:p w14:paraId="47C2C32D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1084" w:type="dxa"/>
          </w:tcPr>
          <w:p w14:paraId="47C2C32E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34" w14:textId="77777777" w:rsidTr="004C3AE6">
        <w:tc>
          <w:tcPr>
            <w:tcW w:w="732" w:type="dxa"/>
          </w:tcPr>
          <w:p w14:paraId="47C2C330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  <w:vAlign w:val="center"/>
          </w:tcPr>
          <w:p w14:paraId="47C2C331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4460" w:type="dxa"/>
            <w:vAlign w:val="center"/>
          </w:tcPr>
          <w:p w14:paraId="47C2C332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1084" w:type="dxa"/>
          </w:tcPr>
          <w:p w14:paraId="47C2C333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39" w14:textId="77777777" w:rsidTr="004C3AE6">
        <w:tc>
          <w:tcPr>
            <w:tcW w:w="732" w:type="dxa"/>
          </w:tcPr>
          <w:p w14:paraId="47C2C335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  <w:vAlign w:val="center"/>
          </w:tcPr>
          <w:p w14:paraId="47C2C336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4460" w:type="dxa"/>
            <w:vAlign w:val="center"/>
          </w:tcPr>
          <w:p w14:paraId="47C2C337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1084" w:type="dxa"/>
          </w:tcPr>
          <w:p w14:paraId="47C2C338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3E" w14:textId="77777777" w:rsidTr="004C3AE6">
        <w:tc>
          <w:tcPr>
            <w:tcW w:w="732" w:type="dxa"/>
          </w:tcPr>
          <w:p w14:paraId="47C2C33A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  <w:vAlign w:val="center"/>
          </w:tcPr>
          <w:p w14:paraId="47C2C33B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4460" w:type="dxa"/>
            <w:vAlign w:val="center"/>
          </w:tcPr>
          <w:p w14:paraId="47C2C33C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1084" w:type="dxa"/>
          </w:tcPr>
          <w:p w14:paraId="47C2C33D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43" w14:textId="77777777" w:rsidTr="004C3AE6">
        <w:tc>
          <w:tcPr>
            <w:tcW w:w="732" w:type="dxa"/>
          </w:tcPr>
          <w:p w14:paraId="47C2C33F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</w:tcPr>
          <w:p w14:paraId="47C2C340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4460" w:type="dxa"/>
            <w:vAlign w:val="center"/>
          </w:tcPr>
          <w:p w14:paraId="47C2C341" w14:textId="77777777" w:rsidR="004C3AE6" w:rsidRPr="003A4666" w:rsidRDefault="004C3AE6" w:rsidP="000E210C">
            <w:pPr>
              <w:pStyle w:val="BodyTable"/>
              <w:rPr>
                <w:lang w:val="en-US"/>
              </w:rPr>
            </w:pPr>
          </w:p>
        </w:tc>
        <w:tc>
          <w:tcPr>
            <w:tcW w:w="1084" w:type="dxa"/>
          </w:tcPr>
          <w:p w14:paraId="47C2C342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48" w14:textId="77777777" w:rsidTr="004C3AE6">
        <w:tc>
          <w:tcPr>
            <w:tcW w:w="732" w:type="dxa"/>
          </w:tcPr>
          <w:p w14:paraId="47C2C344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</w:tcPr>
          <w:p w14:paraId="47C2C345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4460" w:type="dxa"/>
          </w:tcPr>
          <w:p w14:paraId="47C2C346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084" w:type="dxa"/>
          </w:tcPr>
          <w:p w14:paraId="47C2C347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4D" w14:textId="77777777" w:rsidTr="004C3AE6">
        <w:tc>
          <w:tcPr>
            <w:tcW w:w="732" w:type="dxa"/>
          </w:tcPr>
          <w:p w14:paraId="47C2C349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</w:tcPr>
          <w:p w14:paraId="47C2C34A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4460" w:type="dxa"/>
          </w:tcPr>
          <w:p w14:paraId="47C2C34B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084" w:type="dxa"/>
          </w:tcPr>
          <w:p w14:paraId="47C2C34C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52" w14:textId="77777777" w:rsidTr="004C3AE6">
        <w:tc>
          <w:tcPr>
            <w:tcW w:w="732" w:type="dxa"/>
          </w:tcPr>
          <w:p w14:paraId="47C2C34E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</w:tcPr>
          <w:p w14:paraId="47C2C34F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4460" w:type="dxa"/>
          </w:tcPr>
          <w:p w14:paraId="47C2C350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084" w:type="dxa"/>
          </w:tcPr>
          <w:p w14:paraId="47C2C351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57" w14:textId="77777777" w:rsidTr="004C3AE6">
        <w:tc>
          <w:tcPr>
            <w:tcW w:w="732" w:type="dxa"/>
          </w:tcPr>
          <w:p w14:paraId="47C2C353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</w:tcPr>
          <w:p w14:paraId="47C2C354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4460" w:type="dxa"/>
          </w:tcPr>
          <w:p w14:paraId="47C2C355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084" w:type="dxa"/>
          </w:tcPr>
          <w:p w14:paraId="47C2C356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5C" w14:textId="77777777" w:rsidTr="004C3AE6">
        <w:tc>
          <w:tcPr>
            <w:tcW w:w="732" w:type="dxa"/>
          </w:tcPr>
          <w:p w14:paraId="47C2C358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</w:tcPr>
          <w:p w14:paraId="47C2C359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4460" w:type="dxa"/>
          </w:tcPr>
          <w:p w14:paraId="47C2C35A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084" w:type="dxa"/>
          </w:tcPr>
          <w:p w14:paraId="47C2C35B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61" w14:textId="77777777" w:rsidTr="004C3AE6">
        <w:tc>
          <w:tcPr>
            <w:tcW w:w="732" w:type="dxa"/>
          </w:tcPr>
          <w:p w14:paraId="47C2C35D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</w:tcPr>
          <w:p w14:paraId="47C2C35E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4460" w:type="dxa"/>
          </w:tcPr>
          <w:p w14:paraId="47C2C35F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084" w:type="dxa"/>
          </w:tcPr>
          <w:p w14:paraId="47C2C360" w14:textId="77777777" w:rsidR="004C3AE6" w:rsidRPr="003A4666" w:rsidRDefault="004C3AE6" w:rsidP="000E210C">
            <w:pPr>
              <w:pStyle w:val="BodyTable"/>
            </w:pPr>
          </w:p>
        </w:tc>
      </w:tr>
      <w:tr w:rsidR="004C3AE6" w:rsidRPr="003A4666" w14:paraId="47C2C366" w14:textId="77777777" w:rsidTr="004C3AE6">
        <w:tc>
          <w:tcPr>
            <w:tcW w:w="732" w:type="dxa"/>
          </w:tcPr>
          <w:p w14:paraId="47C2C362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326" w:type="dxa"/>
          </w:tcPr>
          <w:p w14:paraId="47C2C363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4460" w:type="dxa"/>
          </w:tcPr>
          <w:p w14:paraId="47C2C364" w14:textId="77777777" w:rsidR="004C3AE6" w:rsidRPr="003A4666" w:rsidRDefault="004C3AE6" w:rsidP="000E210C">
            <w:pPr>
              <w:pStyle w:val="BodyTable"/>
            </w:pPr>
          </w:p>
        </w:tc>
        <w:tc>
          <w:tcPr>
            <w:tcW w:w="1084" w:type="dxa"/>
          </w:tcPr>
          <w:p w14:paraId="47C2C365" w14:textId="77777777" w:rsidR="004C3AE6" w:rsidRPr="003A4666" w:rsidRDefault="004C3AE6" w:rsidP="000E210C">
            <w:pPr>
              <w:pStyle w:val="BodyTable"/>
            </w:pPr>
          </w:p>
        </w:tc>
      </w:tr>
    </w:tbl>
    <w:p w14:paraId="47C2C367" w14:textId="77777777" w:rsidR="00E45F6D" w:rsidRPr="00B73209" w:rsidRDefault="00E45F6D" w:rsidP="00B73209">
      <w:pPr>
        <w:jc w:val="center"/>
        <w:rPr>
          <w:rFonts w:cs="Arial"/>
          <w:b/>
          <w:sz w:val="24"/>
          <w:szCs w:val="24"/>
        </w:rPr>
      </w:pPr>
      <w:r w:rsidRPr="003A4666">
        <w:br w:type="page"/>
      </w:r>
      <w:r w:rsidRPr="00B73209">
        <w:rPr>
          <w:rFonts w:cs="Arial"/>
          <w:b/>
          <w:sz w:val="24"/>
          <w:szCs w:val="24"/>
        </w:rPr>
        <w:lastRenderedPageBreak/>
        <w:t>CONTENTS</w:t>
      </w:r>
    </w:p>
    <w:p w14:paraId="54340F20" w14:textId="77705390" w:rsidR="00C94CDC" w:rsidRDefault="008764DD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en-US"/>
          <w14:ligatures w14:val="standardContextual"/>
        </w:rPr>
      </w:pPr>
      <w:r w:rsidRPr="008C7A39">
        <w:rPr>
          <w:rFonts w:cs="Arial"/>
          <w:sz w:val="24"/>
        </w:rPr>
        <w:fldChar w:fldCharType="begin"/>
      </w:r>
      <w:r w:rsidRPr="008C7A39">
        <w:rPr>
          <w:rFonts w:cs="Arial"/>
          <w:sz w:val="24"/>
        </w:rPr>
        <w:instrText xml:space="preserve"> TOC \o "1-5" \h \z \u </w:instrText>
      </w:r>
      <w:r w:rsidRPr="008C7A39">
        <w:rPr>
          <w:rFonts w:cs="Arial"/>
          <w:sz w:val="24"/>
        </w:rPr>
        <w:fldChar w:fldCharType="separate"/>
      </w:r>
      <w:hyperlink w:anchor="_Toc167725908" w:history="1">
        <w:r w:rsidR="00C94CDC" w:rsidRPr="00064038">
          <w:rPr>
            <w:rStyle w:val="Hyperlink"/>
          </w:rPr>
          <w:t>1</w:t>
        </w:r>
        <w:r w:rsidR="00C94CDC">
          <w:rPr>
            <w:rFonts w:asciiTheme="minorHAnsi" w:eastAsiaTheme="minorEastAsia" w:hAnsiTheme="minorHAnsi" w:cstheme="minorBidi"/>
            <w:b w:val="0"/>
            <w:bCs w:val="0"/>
            <w:kern w:val="2"/>
            <w:sz w:val="24"/>
            <w:szCs w:val="24"/>
            <w:lang w:val="en-US"/>
            <w14:ligatures w14:val="standardContextual"/>
          </w:rPr>
          <w:tab/>
        </w:r>
        <w:r w:rsidR="00C94CDC" w:rsidRPr="00064038">
          <w:rPr>
            <w:rStyle w:val="Hyperlink"/>
          </w:rPr>
          <w:t>Introduction</w:t>
        </w:r>
        <w:r w:rsidR="00C94CDC">
          <w:rPr>
            <w:webHidden/>
          </w:rPr>
          <w:tab/>
        </w:r>
        <w:r w:rsidR="00C94CDC">
          <w:rPr>
            <w:webHidden/>
          </w:rPr>
          <w:fldChar w:fldCharType="begin"/>
        </w:r>
        <w:r w:rsidR="00C94CDC">
          <w:rPr>
            <w:webHidden/>
          </w:rPr>
          <w:instrText xml:space="preserve"> PAGEREF _Toc167725908 \h </w:instrText>
        </w:r>
        <w:r w:rsidR="00C94CDC">
          <w:rPr>
            <w:webHidden/>
          </w:rPr>
        </w:r>
        <w:r w:rsidR="00C94CDC">
          <w:rPr>
            <w:webHidden/>
          </w:rPr>
          <w:fldChar w:fldCharType="separate"/>
        </w:r>
        <w:r w:rsidR="00C94CDC">
          <w:rPr>
            <w:webHidden/>
          </w:rPr>
          <w:t>4</w:t>
        </w:r>
        <w:r w:rsidR="00C94CDC">
          <w:rPr>
            <w:webHidden/>
          </w:rPr>
          <w:fldChar w:fldCharType="end"/>
        </w:r>
      </w:hyperlink>
    </w:p>
    <w:p w14:paraId="6C3511A5" w14:textId="0F31FC6E" w:rsidR="00C94CDC" w:rsidRDefault="00C94CDC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en-US"/>
          <w14:ligatures w14:val="standardContextual"/>
        </w:rPr>
      </w:pPr>
      <w:hyperlink w:anchor="_Toc167725909" w:history="1">
        <w:r w:rsidRPr="00064038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Buck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AF2CAAC" w14:textId="3D3C98A9" w:rsidR="00C94CDC" w:rsidRDefault="00C94CDC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en-US"/>
          <w14:ligatures w14:val="standardContextual"/>
        </w:rPr>
      </w:pPr>
      <w:hyperlink w:anchor="_Toc167725910" w:history="1">
        <w:r w:rsidRPr="00064038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Boost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F55F955" w14:textId="71B76425" w:rsidR="00C94CDC" w:rsidRDefault="00C94CDC">
      <w:pPr>
        <w:pStyle w:val="TOC2"/>
        <w:rPr>
          <w:rFonts w:asciiTheme="minorHAnsi" w:eastAsiaTheme="minorEastAsia" w:hAnsiTheme="minorHAnsi" w:cstheme="minorBidi"/>
          <w:iCs w:val="0"/>
          <w:kern w:val="2"/>
          <w:sz w:val="24"/>
          <w:szCs w:val="24"/>
          <w:lang w:val="en-US"/>
          <w14:ligatures w14:val="standardContextual"/>
        </w:rPr>
      </w:pPr>
      <w:hyperlink w:anchor="_Toc167725911" w:history="1">
        <w:r w:rsidRPr="00064038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Flyback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04B0B59" w14:textId="4B6A951C" w:rsidR="00C94CDC" w:rsidRDefault="00C94CDC">
      <w:pPr>
        <w:pStyle w:val="TOC2"/>
        <w:rPr>
          <w:rFonts w:asciiTheme="minorHAnsi" w:eastAsiaTheme="minorEastAsia" w:hAnsiTheme="minorHAnsi" w:cstheme="minorBidi"/>
          <w:iCs w:val="0"/>
          <w:kern w:val="2"/>
          <w:sz w:val="24"/>
          <w:szCs w:val="24"/>
          <w:lang w:val="en-US"/>
          <w14:ligatures w14:val="standardContextual"/>
        </w:rPr>
      </w:pPr>
      <w:hyperlink w:anchor="_Toc167725912" w:history="1">
        <w:r w:rsidRPr="00064038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PWM-CM3 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9FF0429" w14:textId="101ECC0E" w:rsidR="00C94CDC" w:rsidRDefault="00C94CDC">
      <w:pPr>
        <w:pStyle w:val="TO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67725913" w:history="1">
        <w:r w:rsidRPr="00064038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  <w:noProof/>
          </w:rPr>
          <w:t>Peak Current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4F86E4" w14:textId="32283CF3" w:rsidR="00C94CDC" w:rsidRDefault="00C94CDC">
      <w:pPr>
        <w:pStyle w:val="TO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67725914" w:history="1">
        <w:r w:rsidRPr="00064038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  <w:noProof/>
          </w:rPr>
          <w:t>Duty 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F6B391" w14:textId="4F61E873" w:rsidR="00C94CDC" w:rsidRDefault="00C94CDC">
      <w:pPr>
        <w:pStyle w:val="TO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67725915" w:history="1">
        <w:r w:rsidRPr="00064038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  <w:noProof/>
          </w:rPr>
          <w:t>Mode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539A3F" w14:textId="15FDB51F" w:rsidR="00C94CDC" w:rsidRDefault="00C94CDC">
      <w:pPr>
        <w:pStyle w:val="TO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67725916" w:history="1">
        <w:r w:rsidRPr="00064038">
          <w:rPr>
            <w:rStyle w:val="Hyperlink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  <w:noProof/>
          </w:rPr>
          <w:t>Current Calculation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510AD3" w14:textId="3C21E39D" w:rsidR="00C94CDC" w:rsidRDefault="00C94CDC">
      <w:pPr>
        <w:pStyle w:val="TO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67725917" w:history="1">
        <w:r w:rsidRPr="00064038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  <w:noProof/>
          </w:rPr>
          <w:t>Induced Inductor Voltage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19135F" w14:textId="09142856" w:rsidR="00C94CDC" w:rsidRDefault="00C94CDC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en-US"/>
          <w14:ligatures w14:val="standardContextual"/>
        </w:rPr>
      </w:pPr>
      <w:hyperlink w:anchor="_Toc167725918" w:history="1">
        <w:r w:rsidRPr="00064038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PWM-CM3 Verfication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E0928BC" w14:textId="6B69D726" w:rsidR="00C94CDC" w:rsidRDefault="00C94CDC">
      <w:pPr>
        <w:pStyle w:val="TOC2"/>
        <w:rPr>
          <w:rFonts w:asciiTheme="minorHAnsi" w:eastAsiaTheme="minorEastAsia" w:hAnsiTheme="minorHAnsi" w:cstheme="minorBidi"/>
          <w:iCs w:val="0"/>
          <w:kern w:val="2"/>
          <w:sz w:val="24"/>
          <w:szCs w:val="24"/>
          <w:lang w:val="en-US"/>
          <w14:ligatures w14:val="standardContextual"/>
        </w:rPr>
      </w:pPr>
      <w:hyperlink w:anchor="_Toc167725919" w:history="1">
        <w:r w:rsidRPr="00064038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Buck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06C8CA4" w14:textId="681F4B73" w:rsidR="00C94CDC" w:rsidRDefault="00C94CDC">
      <w:pPr>
        <w:pStyle w:val="TOC2"/>
        <w:rPr>
          <w:rFonts w:asciiTheme="minorHAnsi" w:eastAsiaTheme="minorEastAsia" w:hAnsiTheme="minorHAnsi" w:cstheme="minorBidi"/>
          <w:iCs w:val="0"/>
          <w:kern w:val="2"/>
          <w:sz w:val="24"/>
          <w:szCs w:val="24"/>
          <w:lang w:val="en-US"/>
          <w14:ligatures w14:val="standardContextual"/>
        </w:rPr>
      </w:pPr>
      <w:hyperlink w:anchor="_Toc167725920" w:history="1">
        <w:r w:rsidRPr="00064038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Sub-Harmonic Oscillations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F5C28F8" w14:textId="15AC63FB" w:rsidR="00C94CDC" w:rsidRDefault="00C94CDC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en-US"/>
          <w14:ligatures w14:val="standardContextual"/>
        </w:rPr>
      </w:pPr>
      <w:hyperlink w:anchor="_Toc167725921" w:history="1">
        <w:r w:rsidRPr="00064038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PWM-CM Boost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D9CB78B" w14:textId="389E1DAE" w:rsidR="00C94CDC" w:rsidRDefault="00C94CDC">
      <w:pPr>
        <w:pStyle w:val="TOC2"/>
        <w:rPr>
          <w:rFonts w:asciiTheme="minorHAnsi" w:eastAsiaTheme="minorEastAsia" w:hAnsiTheme="minorHAnsi" w:cstheme="minorBidi"/>
          <w:iCs w:val="0"/>
          <w:kern w:val="2"/>
          <w:sz w:val="24"/>
          <w:szCs w:val="24"/>
          <w:lang w:val="en-US"/>
          <w14:ligatures w14:val="standardContextual"/>
        </w:rPr>
      </w:pPr>
      <w:hyperlink w:anchor="_Toc167725922" w:history="1">
        <w:r w:rsidRPr="00064038">
          <w:rPr>
            <w:rStyle w:val="Hyperlink"/>
          </w:rPr>
          <w:t>5.1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Sub-Harmonic Oscillations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03A164D" w14:textId="420B9994" w:rsidR="00C94CDC" w:rsidRDefault="00C94CDC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en-US"/>
          <w14:ligatures w14:val="standardContextual"/>
        </w:rPr>
      </w:pPr>
      <w:hyperlink w:anchor="_Toc167725923" w:history="1">
        <w:r w:rsidRPr="00064038"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Buck-Boost Negative 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F767AC3" w14:textId="05896E0A" w:rsidR="00C94CDC" w:rsidRDefault="00C94CDC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en-US"/>
          <w14:ligatures w14:val="standardContextual"/>
        </w:rPr>
      </w:pPr>
      <w:hyperlink w:anchor="_Toc167725924" w:history="1">
        <w:r w:rsidRPr="00064038">
          <w:rPr>
            <w:rStyle w:val="Hyperlink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Buck-Boost Negative Input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F506F2B" w14:textId="4FDD4112" w:rsidR="00C94CDC" w:rsidRDefault="00C94CDC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en-US"/>
          <w14:ligatures w14:val="standardContextual"/>
        </w:rPr>
      </w:pPr>
      <w:hyperlink w:anchor="_Toc167725925" w:history="1">
        <w:r w:rsidRPr="00064038">
          <w:rPr>
            <w:rStyle w:val="Hyperlink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 w:val="24"/>
            <w:szCs w:val="24"/>
            <w:lang w:val="en-US"/>
            <w14:ligatures w14:val="standardContextual"/>
          </w:rPr>
          <w:tab/>
        </w:r>
        <w:r w:rsidRPr="00064038">
          <w:rPr>
            <w:rStyle w:val="Hyperlink"/>
          </w:rPr>
          <w:t>Flyback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_Toc167725925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7C2C371" w14:textId="2BC5A6C7" w:rsidR="00B33DCF" w:rsidRDefault="008764DD">
      <w:pPr>
        <w:jc w:val="center"/>
        <w:rPr>
          <w:rFonts w:cs="Arial"/>
          <w:b/>
          <w:bCs/>
          <w:sz w:val="24"/>
        </w:rPr>
      </w:pPr>
      <w:r w:rsidRPr="008C7A39">
        <w:rPr>
          <w:rFonts w:cs="Arial"/>
          <w:b/>
          <w:bCs/>
          <w:sz w:val="24"/>
        </w:rPr>
        <w:fldChar w:fldCharType="end"/>
      </w:r>
    </w:p>
    <w:p w14:paraId="47C2C372" w14:textId="77777777" w:rsidR="00B33DCF" w:rsidRDefault="00B33DCF">
      <w:pPr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FIGURES</w:t>
      </w:r>
    </w:p>
    <w:p w14:paraId="3C7049DB" w14:textId="0B552700" w:rsidR="00F875C5" w:rsidRDefault="00B33DCF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r>
        <w:rPr>
          <w:rFonts w:cs="Arial"/>
          <w:b/>
          <w:bCs/>
          <w:sz w:val="24"/>
        </w:rPr>
        <w:fldChar w:fldCharType="begin"/>
      </w:r>
      <w:r>
        <w:rPr>
          <w:rFonts w:cs="Arial"/>
          <w:b/>
          <w:bCs/>
          <w:sz w:val="24"/>
        </w:rPr>
        <w:instrText xml:space="preserve"> TOC \h \z \c "Figure" </w:instrText>
      </w:r>
      <w:r>
        <w:rPr>
          <w:rFonts w:cs="Arial"/>
          <w:b/>
          <w:bCs/>
          <w:sz w:val="24"/>
        </w:rPr>
        <w:fldChar w:fldCharType="separate"/>
      </w:r>
      <w:hyperlink w:anchor="_Toc178624550" w:history="1">
        <w:r w:rsidR="00F875C5" w:rsidRPr="00C00BE5">
          <w:rPr>
            <w:rStyle w:val="Hyperlink"/>
          </w:rPr>
          <w:t>Figure 1 PWM-CM3</w:t>
        </w:r>
        <w:r w:rsidR="00F875C5">
          <w:rPr>
            <w:webHidden/>
          </w:rPr>
          <w:tab/>
        </w:r>
        <w:r w:rsidR="00F875C5">
          <w:rPr>
            <w:webHidden/>
          </w:rPr>
          <w:fldChar w:fldCharType="begin"/>
        </w:r>
        <w:r w:rsidR="00F875C5">
          <w:rPr>
            <w:webHidden/>
          </w:rPr>
          <w:instrText xml:space="preserve"> PAGEREF _Toc178624550 \h </w:instrText>
        </w:r>
        <w:r w:rsidR="00F875C5">
          <w:rPr>
            <w:webHidden/>
          </w:rPr>
        </w:r>
        <w:r w:rsidR="00F875C5">
          <w:rPr>
            <w:webHidden/>
          </w:rPr>
          <w:fldChar w:fldCharType="separate"/>
        </w:r>
        <w:r w:rsidR="00F875C5">
          <w:rPr>
            <w:webHidden/>
          </w:rPr>
          <w:t>4</w:t>
        </w:r>
        <w:r w:rsidR="00F875C5">
          <w:rPr>
            <w:webHidden/>
          </w:rPr>
          <w:fldChar w:fldCharType="end"/>
        </w:r>
      </w:hyperlink>
    </w:p>
    <w:p w14:paraId="3ACE2B9A" w14:textId="689ADF50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51" w:history="1">
        <w:r w:rsidRPr="00C00BE5">
          <w:rPr>
            <w:rStyle w:val="Hyperlink"/>
          </w:rPr>
          <w:t>Figure 2 Buck-CM3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26B9302" w14:textId="5B517E7C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52" w:history="1">
        <w:r w:rsidRPr="00C00BE5">
          <w:rPr>
            <w:rStyle w:val="Hyperlink"/>
          </w:rPr>
          <w:t>Figure 3 Buck Currents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3F361F5" w14:textId="17FC563F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53" w:history="1">
        <w:r w:rsidRPr="00C00BE5">
          <w:rPr>
            <w:rStyle w:val="Hyperlink"/>
          </w:rPr>
          <w:t>Figure 4 Boost-CM3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B01D09D" w14:textId="6DFBD0C4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54" w:history="1">
        <w:r w:rsidRPr="00C00BE5">
          <w:rPr>
            <w:rStyle w:val="Hyperlink"/>
          </w:rPr>
          <w:t>Figure 5 Boost Currents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FAD045B" w14:textId="19CD433C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55" w:history="1">
        <w:r w:rsidRPr="00C00BE5">
          <w:rPr>
            <w:rStyle w:val="Hyperlink"/>
          </w:rPr>
          <w:t>Figure 6 Flyback-CM3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B8CF17F" w14:textId="74D800E4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56" w:history="1">
        <w:r w:rsidRPr="00C00BE5">
          <w:rPr>
            <w:rStyle w:val="Hyperlink"/>
          </w:rPr>
          <w:t>Figure 7 Flyback Currents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9197832" w14:textId="22AD459E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57" w:history="1">
        <w:r w:rsidRPr="00C00BE5">
          <w:rPr>
            <w:rStyle w:val="Hyperlink"/>
          </w:rPr>
          <w:t>Figure 8 Current Mode Peak Current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124CEBD" w14:textId="6871CED8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58" w:history="1">
        <w:r w:rsidRPr="00C00BE5">
          <w:rPr>
            <w:rStyle w:val="Hyperlink"/>
          </w:rPr>
          <w:t>Figure 9 Duty Cycle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C1BE174" w14:textId="4CE73383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59" w:history="1">
        <w:r w:rsidRPr="00C00BE5">
          <w:rPr>
            <w:rStyle w:val="Hyperlink"/>
          </w:rPr>
          <w:t>Figure 10 Mode Selection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4A51334" w14:textId="647C815D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0" w:history="1">
        <w:r w:rsidRPr="00C00BE5">
          <w:rPr>
            <w:rStyle w:val="Hyperlink"/>
          </w:rPr>
          <w:t>Figure 11 Current Calculation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BDEA534" w14:textId="2C7C5A15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1" w:history="1">
        <w:r w:rsidRPr="00C00BE5">
          <w:rPr>
            <w:rStyle w:val="Hyperlink"/>
          </w:rPr>
          <w:t>Figure 12 Induced Inductor Voltage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774AAA3" w14:textId="6D41AAB4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2" w:history="1">
        <w:r w:rsidRPr="00C00BE5">
          <w:rPr>
            <w:rStyle w:val="Hyperlink"/>
          </w:rPr>
          <w:t>Figure 13 Corrected Inductor Voltage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1C2F487" w14:textId="39C3334C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3" w:history="1">
        <w:r w:rsidRPr="00C00BE5">
          <w:rPr>
            <w:rStyle w:val="Hyperlink"/>
          </w:rPr>
          <w:t>Figure 14 Parameters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F2B9331" w14:textId="13A415B8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4" w:history="1">
        <w:r w:rsidRPr="00C00BE5">
          <w:rPr>
            <w:rStyle w:val="Hyperlink"/>
          </w:rPr>
          <w:t>Figure 15 Ideal Discrete Time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5BAA8D3" w14:textId="35DAA851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5" w:history="1">
        <w:r w:rsidRPr="00C00BE5">
          <w:rPr>
            <w:rStyle w:val="Hyperlink"/>
          </w:rPr>
          <w:t>Figure 16 PWM-CM3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4EB8150" w14:textId="535B4886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6" w:history="1">
        <w:r w:rsidRPr="00C00BE5">
          <w:rPr>
            <w:rStyle w:val="Hyperlink"/>
          </w:rPr>
          <w:t>Figure 17 Comparative Buck Response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9CCD207" w14:textId="4769D998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7" w:history="1">
        <w:r w:rsidRPr="00C00BE5">
          <w:rPr>
            <w:rStyle w:val="Hyperlink"/>
          </w:rPr>
          <w:t>Figure 18 Sub-harmonic Oscillations in a Buck Converter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1A202AE" w14:textId="4F8168E7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8" w:history="1">
        <w:r w:rsidRPr="00C00BE5">
          <w:rPr>
            <w:rStyle w:val="Hyperlink"/>
          </w:rPr>
          <w:t>Figure 19 Boost Parameters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F4D802A" w14:textId="456C2D68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69" w:history="1">
        <w:r w:rsidRPr="00C00BE5">
          <w:rPr>
            <w:rStyle w:val="Hyperlink"/>
          </w:rPr>
          <w:t>Figure 20 Boost RT9297 Example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B3A9284" w14:textId="461D7BAF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0" w:history="1">
        <w:r w:rsidRPr="00C00BE5">
          <w:rPr>
            <w:rStyle w:val="Hyperlink"/>
          </w:rPr>
          <w:t>Figure 21 Boost PWM-CM3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113A1D5" w14:textId="253A79FA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1" w:history="1">
        <w:r w:rsidRPr="00C00BE5">
          <w:rPr>
            <w:rStyle w:val="Hyperlink"/>
          </w:rPr>
          <w:t>Figure 22 Boost RT9297 Example, Bode Plot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9340D9E" w14:textId="3BE9B353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2" w:history="1">
        <w:r w:rsidRPr="00C00BE5">
          <w:rPr>
            <w:rStyle w:val="Hyperlink"/>
          </w:rPr>
          <w:t>Figure 23 Boost RT9297 Example, Transient Response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CFB4ACF" w14:textId="74928C14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3" w:history="1">
        <w:r w:rsidRPr="00C00BE5">
          <w:rPr>
            <w:rStyle w:val="Hyperlink"/>
          </w:rPr>
          <w:t>Figure 24 Boost Sub-harmonic oscillations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F718F10" w14:textId="66B349AE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4" w:history="1">
        <w:r w:rsidRPr="00C00BE5">
          <w:rPr>
            <w:rStyle w:val="Hyperlink"/>
          </w:rPr>
          <w:t>Figure 25 Buck-Boost Negative Output Parameters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28A2490" w14:textId="2B286C29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5" w:history="1">
        <w:r w:rsidRPr="00C00BE5">
          <w:rPr>
            <w:rStyle w:val="Hyperlink"/>
          </w:rPr>
          <w:t>Figure 26 Buck-Boost Negative 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8A99AA7" w14:textId="69E8DBBE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6" w:history="1">
        <w:r w:rsidRPr="00C00BE5">
          <w:rPr>
            <w:rStyle w:val="Hyperlink"/>
          </w:rPr>
          <w:t>Figure 27 Buck-Boost, Neg O/P, Bode Plot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D9ED98D" w14:textId="4A5979B0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7" w:history="1">
        <w:r w:rsidRPr="00C00BE5">
          <w:rPr>
            <w:rStyle w:val="Hyperlink"/>
          </w:rPr>
          <w:t>Figure 28 Buck-Boost, Transient Response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20CCABD" w14:textId="38C3DF7C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8" w:history="1">
        <w:r w:rsidRPr="00C00BE5">
          <w:rPr>
            <w:rStyle w:val="Hyperlink"/>
          </w:rPr>
          <w:t>Figure 29 Buck-Boost Negative Input Parameters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FCAB0AB" w14:textId="46AFD90F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79" w:history="1">
        <w:r w:rsidRPr="00C00BE5">
          <w:rPr>
            <w:rStyle w:val="Hyperlink"/>
          </w:rPr>
          <w:t>Figure 30 Buck-Boost Negative Input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DE85B33" w14:textId="24F8B910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80" w:history="1">
        <w:r w:rsidRPr="00C00BE5">
          <w:rPr>
            <w:rStyle w:val="Hyperlink"/>
          </w:rPr>
          <w:t>Figure 31 Buck-Boost, Neg I/P, Input Bode Plot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5FF8D85" w14:textId="5F001C7C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81" w:history="1">
        <w:r w:rsidRPr="00C00BE5">
          <w:rPr>
            <w:rStyle w:val="Hyperlink"/>
          </w:rPr>
          <w:t>Figure 32 Flyback Input Parameters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7E4E091" w14:textId="3A4E0E01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82" w:history="1">
        <w:r w:rsidRPr="00C00BE5">
          <w:rPr>
            <w:rStyle w:val="Hyperlink"/>
          </w:rPr>
          <w:t>Figure 33 Flyback Ideal Discrete Time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7287C575" w14:textId="289A381D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83" w:history="1">
        <w:r w:rsidRPr="00C00BE5">
          <w:rPr>
            <w:rStyle w:val="Hyperlink"/>
          </w:rPr>
          <w:t>Figure 34 Flyback_CM3 Average Model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DAF0ED7" w14:textId="293A673B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84" w:history="1">
        <w:r w:rsidRPr="00C00BE5">
          <w:rPr>
            <w:rStyle w:val="Hyperlink"/>
          </w:rPr>
          <w:t>Figure 35 Flyback PWM-CM3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FD93955" w14:textId="4A14FDCF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85" w:history="1">
        <w:r w:rsidRPr="00C00BE5">
          <w:rPr>
            <w:rStyle w:val="Hyperlink"/>
          </w:rPr>
          <w:t>Figure 36 Flyback, Transient Response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B792294" w14:textId="145DCB8A" w:rsidR="00F875C5" w:rsidRDefault="00F875C5">
      <w:pPr>
        <w:pStyle w:val="TableofFigures"/>
        <w:rPr>
          <w:rFonts w:asciiTheme="minorHAnsi" w:eastAsiaTheme="minorEastAsia" w:hAnsiTheme="minorHAnsi" w:cstheme="minorBidi"/>
          <w:kern w:val="2"/>
          <w:sz w:val="24"/>
          <w:szCs w:val="24"/>
          <w:lang w:val="en-US"/>
          <w14:ligatures w14:val="standardContextual"/>
        </w:rPr>
      </w:pPr>
      <w:hyperlink w:anchor="_Toc178624586" w:history="1">
        <w:r w:rsidRPr="00C00BE5">
          <w:rPr>
            <w:rStyle w:val="Hyperlink"/>
          </w:rPr>
          <w:t>Figure 37 Flyback, AC Response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_Toc178624586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47C2C38A" w14:textId="21308A85" w:rsidR="00B33DCF" w:rsidRDefault="00B33DCF">
      <w:pPr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fldChar w:fldCharType="end"/>
      </w:r>
    </w:p>
    <w:p w14:paraId="47C2C38B" w14:textId="77777777" w:rsidR="00B33DCF" w:rsidRDefault="00B33DCF">
      <w:pPr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TABLES</w:t>
      </w:r>
    </w:p>
    <w:p w14:paraId="47C2C38C" w14:textId="6220A3A1" w:rsidR="0046153C" w:rsidRPr="0052244D" w:rsidRDefault="00B33DCF">
      <w:pPr>
        <w:jc w:val="center"/>
        <w:rPr>
          <w:rFonts w:cs="Arial"/>
          <w:b/>
          <w:bCs/>
          <w:sz w:val="4"/>
          <w:szCs w:val="4"/>
        </w:rPr>
      </w:pPr>
      <w:r>
        <w:rPr>
          <w:rFonts w:cs="Arial"/>
          <w:b/>
          <w:bCs/>
          <w:sz w:val="24"/>
        </w:rPr>
        <w:fldChar w:fldCharType="begin"/>
      </w:r>
      <w:r>
        <w:rPr>
          <w:rFonts w:cs="Arial"/>
          <w:b/>
          <w:bCs/>
          <w:sz w:val="24"/>
        </w:rPr>
        <w:instrText xml:space="preserve"> TOC \h \z \c "Table" </w:instrText>
      </w:r>
      <w:r>
        <w:rPr>
          <w:rFonts w:cs="Arial"/>
          <w:b/>
          <w:bCs/>
          <w:sz w:val="24"/>
        </w:rPr>
        <w:fldChar w:fldCharType="separate"/>
      </w:r>
      <w:r w:rsidR="00C94CDC">
        <w:rPr>
          <w:rFonts w:cs="Arial"/>
          <w:noProof/>
          <w:sz w:val="24"/>
          <w:lang w:val="en-US"/>
        </w:rPr>
        <w:t>No table of figures entries found.</w:t>
      </w:r>
      <w:r>
        <w:rPr>
          <w:rFonts w:cs="Arial"/>
          <w:b/>
          <w:bCs/>
          <w:sz w:val="24"/>
        </w:rPr>
        <w:fldChar w:fldCharType="end"/>
      </w:r>
      <w:r w:rsidR="0046153C" w:rsidRPr="002D540D">
        <w:rPr>
          <w:rFonts w:cs="Arial"/>
          <w:b/>
          <w:bCs/>
          <w:sz w:val="24"/>
        </w:rPr>
        <w:br w:type="page"/>
      </w:r>
    </w:p>
    <w:p w14:paraId="47C2C38D" w14:textId="77777777" w:rsidR="00E45F6D" w:rsidRDefault="004C3AE6" w:rsidP="00347402">
      <w:pPr>
        <w:pStyle w:val="Heading1"/>
      </w:pPr>
      <w:bookmarkStart w:id="0" w:name="_Toc167725908"/>
      <w:r>
        <w:lastRenderedPageBreak/>
        <w:t>Introduction</w:t>
      </w:r>
      <w:bookmarkEnd w:id="0"/>
    </w:p>
    <w:p w14:paraId="1E3BDAAC" w14:textId="2B71BBB4" w:rsidR="00E625C3" w:rsidRDefault="00680F2D" w:rsidP="00E55740">
      <w:r>
        <w:t>P</w:t>
      </w:r>
      <w:r w:rsidR="008D243C">
        <w:t xml:space="preserve">WM-CM3 </w:t>
      </w:r>
      <w:r>
        <w:t>is a</w:t>
      </w:r>
      <w:r w:rsidR="00FC6D8E">
        <w:t xml:space="preserve">n </w:t>
      </w:r>
      <w:r w:rsidR="00DE29FB">
        <w:t xml:space="preserve">Averaged </w:t>
      </w:r>
      <w:r>
        <w:t xml:space="preserve">Current Mode models </w:t>
      </w:r>
      <w:r w:rsidR="00A60FC3">
        <w:t>that can be used for</w:t>
      </w:r>
      <w:r w:rsidR="00752BDD">
        <w:t xml:space="preserve"> </w:t>
      </w:r>
      <w:r w:rsidR="009D6C8D">
        <w:t xml:space="preserve">Current Mode </w:t>
      </w:r>
      <w:r w:rsidR="00D96193">
        <w:t xml:space="preserve">control in </w:t>
      </w:r>
      <w:r w:rsidR="00752BDD">
        <w:t xml:space="preserve">Buck, Boost </w:t>
      </w:r>
      <w:r w:rsidR="00D96193">
        <w:t>or</w:t>
      </w:r>
      <w:r w:rsidR="00752BDD">
        <w:t xml:space="preserve"> Flyback</w:t>
      </w:r>
      <w:r w:rsidR="00D96193">
        <w:t xml:space="preserve"> configuration</w:t>
      </w:r>
      <w:r w:rsidR="00752BDD">
        <w:t>.</w:t>
      </w:r>
      <w:r w:rsidR="009705C1">
        <w:t xml:space="preserve"> The model </w:t>
      </w:r>
      <w:r w:rsidR="00D96193">
        <w:t>is</w:t>
      </w:r>
      <w:r w:rsidR="004D105B">
        <w:t xml:space="preserve"> </w:t>
      </w:r>
      <w:r w:rsidR="00211963">
        <w:t xml:space="preserve">similar to </w:t>
      </w:r>
      <w:r w:rsidR="00942E80">
        <w:t>Christophe</w:t>
      </w:r>
      <w:r w:rsidR="00211963">
        <w:t xml:space="preserve"> Basso</w:t>
      </w:r>
      <w:r w:rsidR="00E62092">
        <w:t>’s PWM-CM model</w:t>
      </w:r>
      <w:r w:rsidR="00481AE7">
        <w:t xml:space="preserve"> but </w:t>
      </w:r>
      <w:r w:rsidR="001E5471">
        <w:t xml:space="preserve">instead of </w:t>
      </w:r>
      <w:r w:rsidR="000A6BCD">
        <w:t xml:space="preserve">connecting the </w:t>
      </w:r>
      <w:r w:rsidR="005A1A71">
        <w:t xml:space="preserve">PWM-CM </w:t>
      </w:r>
      <w:r w:rsidR="00EC5D80">
        <w:t xml:space="preserve">model </w:t>
      </w:r>
      <w:r w:rsidR="00400B4C">
        <w:t>with</w:t>
      </w:r>
      <w:r w:rsidR="00EC5D80">
        <w:t xml:space="preserve"> </w:t>
      </w:r>
      <w:r w:rsidR="00CF0D3F">
        <w:t>rather</w:t>
      </w:r>
      <w:r w:rsidR="00EC5D80">
        <w:t xml:space="preserve"> confusing</w:t>
      </w:r>
      <w:r w:rsidR="00400B4C">
        <w:t xml:space="preserve"> connections </w:t>
      </w:r>
      <w:r w:rsidR="00432D3A">
        <w:t xml:space="preserve">for </w:t>
      </w:r>
      <w:r w:rsidR="00C04675">
        <w:t xml:space="preserve">Boost, Flyback </w:t>
      </w:r>
      <w:r w:rsidR="008E2346">
        <w:t xml:space="preserve">operation </w:t>
      </w:r>
      <w:r w:rsidR="00400B4C">
        <w:t xml:space="preserve">the PWM-CM3 </w:t>
      </w:r>
      <w:r w:rsidR="007D1D61">
        <w:t xml:space="preserve">model </w:t>
      </w:r>
      <w:r w:rsidR="006A7039">
        <w:t xml:space="preserve">determines the </w:t>
      </w:r>
      <w:r w:rsidR="00697199">
        <w:t>magnetizing and de-magnetizing currents</w:t>
      </w:r>
      <w:r w:rsidR="00BA6493">
        <w:t>.</w:t>
      </w:r>
      <w:r w:rsidR="00CE1980">
        <w:t xml:space="preserve"> </w:t>
      </w:r>
      <w:r w:rsidR="00E469EA">
        <w:t xml:space="preserve">These currents are connected </w:t>
      </w:r>
      <w:r w:rsidR="003016C6">
        <w:t>to suit the power supply operation (ie Buck, Boost, Flyback</w:t>
      </w:r>
      <w:r w:rsidR="005B0C4A">
        <w:t xml:space="preserve"> etc.)</w:t>
      </w:r>
      <w:r w:rsidR="00856518">
        <w:t xml:space="preserve"> and some possible </w:t>
      </w:r>
      <w:r w:rsidR="00935DB7">
        <w:t>operations a</w:t>
      </w:r>
      <w:r w:rsidR="00114AFC">
        <w:t>s</w:t>
      </w:r>
      <w:r w:rsidR="00935DB7">
        <w:t xml:space="preserve"> sho</w:t>
      </w:r>
      <w:r w:rsidR="006033E6">
        <w:t>w</w:t>
      </w:r>
      <w:r w:rsidR="00935DB7">
        <w:t>n in section 2 Confi</w:t>
      </w:r>
      <w:r w:rsidR="006033E6">
        <w:t>gurations</w:t>
      </w:r>
      <w:r w:rsidR="00DC375D">
        <w:t xml:space="preserve">. </w:t>
      </w:r>
      <w:r w:rsidR="007C3F5D">
        <w:t xml:space="preserve">Spice </w:t>
      </w:r>
      <w:r w:rsidR="008F70B1">
        <w:t>is used to iteratively solve</w:t>
      </w:r>
      <w:r w:rsidR="0008646E">
        <w:t xml:space="preserve"> </w:t>
      </w:r>
      <w:r w:rsidR="006A0541">
        <w:t>the duty cycle, peak inductor current</w:t>
      </w:r>
      <w:r w:rsidR="00442DD4">
        <w:t xml:space="preserve">, </w:t>
      </w:r>
      <w:r w:rsidR="00CA4EEC">
        <w:t>Continuous Mode Inductor Voltage</w:t>
      </w:r>
      <w:r w:rsidR="00EE2EDB">
        <w:t xml:space="preserve"> and Magnetizing/Demagnetizing currents.</w:t>
      </w:r>
    </w:p>
    <w:p w14:paraId="4492A5B0" w14:textId="77777777" w:rsidR="00E625C3" w:rsidRDefault="00E625C3" w:rsidP="00E55740"/>
    <w:p w14:paraId="47C2C391" w14:textId="5050C701" w:rsidR="00C67238" w:rsidRDefault="004A4D9A" w:rsidP="00E55740">
      <w:r>
        <w:t>The</w:t>
      </w:r>
      <w:r w:rsidR="00B717A3">
        <w:t xml:space="preserve"> </w:t>
      </w:r>
      <w:r w:rsidR="0046745A">
        <w:t>model ha</w:t>
      </w:r>
      <w:r>
        <w:t>s</w:t>
      </w:r>
      <w:r w:rsidR="0046745A">
        <w:t xml:space="preserve"> a ground referenced control voltage </w:t>
      </w:r>
      <w:r w:rsidR="00830ABE">
        <w:t>input (Vc), a</w:t>
      </w:r>
      <w:r w:rsidR="006C79C6">
        <w:t>n</w:t>
      </w:r>
      <w:r w:rsidR="00830ABE">
        <w:t xml:space="preserve"> </w:t>
      </w:r>
      <w:r w:rsidR="008B76E3">
        <w:t>indu</w:t>
      </w:r>
      <w:r w:rsidR="00F92F3F">
        <w:t xml:space="preserve">ctor magnetizing </w:t>
      </w:r>
      <w:r w:rsidR="00C57D95">
        <w:t xml:space="preserve">voltage </w:t>
      </w:r>
      <w:r w:rsidR="00F92F3F">
        <w:t>(V</w:t>
      </w:r>
      <w:r w:rsidR="006E130B">
        <w:t xml:space="preserve">_mag) </w:t>
      </w:r>
      <w:r w:rsidR="00756C56">
        <w:t xml:space="preserve">input, </w:t>
      </w:r>
      <w:r w:rsidR="006E130B">
        <w:t>an inductor demagnetizing vol</w:t>
      </w:r>
      <w:r w:rsidR="00756C56">
        <w:t xml:space="preserve">tage (V_demag) input, </w:t>
      </w:r>
      <w:r w:rsidR="00E71CE8">
        <w:t>and 2 output voltages</w:t>
      </w:r>
      <w:r w:rsidR="00535BAB">
        <w:t xml:space="preserve"> (I_mag, I</w:t>
      </w:r>
      <w:r w:rsidR="006269DE">
        <w:t>_</w:t>
      </w:r>
      <w:r w:rsidR="00535BAB">
        <w:t xml:space="preserve">demag) that represent </w:t>
      </w:r>
      <w:r w:rsidR="006269DE">
        <w:t>the averaged magnetizing and demagnet</w:t>
      </w:r>
      <w:r w:rsidR="00A61A9A">
        <w:t>izing currents</w:t>
      </w:r>
      <w:r w:rsidR="00783B67">
        <w:t>.</w:t>
      </w:r>
    </w:p>
    <w:p w14:paraId="60B14F00" w14:textId="77777777" w:rsidR="004E3E1C" w:rsidRDefault="004E3E1C" w:rsidP="00E55740"/>
    <w:p w14:paraId="642ECEAD" w14:textId="10B85EA2" w:rsidR="00F04741" w:rsidRDefault="00640FA0" w:rsidP="005936CB">
      <w:pPr>
        <w:overflowPunct/>
        <w:autoSpaceDE/>
        <w:autoSpaceDN/>
        <w:adjustRightInd/>
        <w:jc w:val="center"/>
        <w:textAlignment w:val="auto"/>
      </w:pPr>
      <w:r w:rsidRPr="00640FA0">
        <w:rPr>
          <w:noProof/>
        </w:rPr>
        <w:drawing>
          <wp:inline distT="0" distB="0" distL="0" distR="0" wp14:anchorId="0C13146B" wp14:editId="1D71B920">
            <wp:extent cx="5426528" cy="6598719"/>
            <wp:effectExtent l="0" t="0" r="3175" b="0"/>
            <wp:docPr id="112479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7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1996" cy="66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9E7B" w14:textId="100DEF84" w:rsidR="00F04741" w:rsidRDefault="00F04741" w:rsidP="00F04741">
      <w:pPr>
        <w:pStyle w:val="Caption"/>
      </w:pPr>
      <w:bookmarkStart w:id="1" w:name="_Toc178624550"/>
      <w:r>
        <w:t xml:space="preserve">Figure </w:t>
      </w:r>
      <w:fldSimple w:instr=" SEQ Figure \* ARABIC ">
        <w:r w:rsidR="00C94CDC">
          <w:rPr>
            <w:noProof/>
          </w:rPr>
          <w:t>1</w:t>
        </w:r>
      </w:fldSimple>
      <w:r>
        <w:t xml:space="preserve"> PWM-CM3</w:t>
      </w:r>
      <w:bookmarkEnd w:id="1"/>
    </w:p>
    <w:p w14:paraId="25F68B07" w14:textId="77777777" w:rsidR="003977A4" w:rsidRDefault="003977A4" w:rsidP="00347402">
      <w:pPr>
        <w:pStyle w:val="Heading1"/>
      </w:pPr>
      <w:bookmarkStart w:id="2" w:name="_Toc167725909"/>
      <w:r>
        <w:lastRenderedPageBreak/>
        <w:t>Configurations</w:t>
      </w:r>
    </w:p>
    <w:p w14:paraId="47C2C392" w14:textId="4B58BA79" w:rsidR="00E45F6D" w:rsidRDefault="004E3E1C" w:rsidP="003977A4">
      <w:pPr>
        <w:pStyle w:val="Heading2"/>
      </w:pPr>
      <w:r>
        <w:t>Buck</w:t>
      </w:r>
      <w:bookmarkEnd w:id="2"/>
      <w:r w:rsidR="000D57AF">
        <w:t xml:space="preserve"> </w:t>
      </w:r>
    </w:p>
    <w:p w14:paraId="7890439F" w14:textId="17F6B8FE" w:rsidR="000E105C" w:rsidRPr="000E105C" w:rsidRDefault="007818C7" w:rsidP="000E105C">
      <w:r w:rsidRPr="007818C7">
        <w:rPr>
          <w:noProof/>
        </w:rPr>
        <w:drawing>
          <wp:inline distT="0" distB="0" distL="0" distR="0" wp14:anchorId="480F38E1" wp14:editId="45EFB4C5">
            <wp:extent cx="6202680" cy="3070225"/>
            <wp:effectExtent l="0" t="0" r="7620" b="0"/>
            <wp:docPr id="115561656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16567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93" w14:textId="5FE58C28" w:rsidR="008723BD" w:rsidRDefault="008723BD" w:rsidP="00CF245F">
      <w:bookmarkStart w:id="3" w:name="_Toc52075217"/>
      <w:bookmarkStart w:id="4" w:name="_Toc103123813"/>
      <w:bookmarkStart w:id="5" w:name="_Toc105493535"/>
    </w:p>
    <w:p w14:paraId="47C2C394" w14:textId="6671E989" w:rsidR="008723BD" w:rsidRDefault="008723BD" w:rsidP="008723BD">
      <w:pPr>
        <w:pStyle w:val="Caption"/>
      </w:pPr>
      <w:bookmarkStart w:id="6" w:name="_Toc178624551"/>
      <w:r>
        <w:t xml:space="preserve">Figure </w:t>
      </w:r>
      <w:fldSimple w:instr=" SEQ Figure \* ARABIC ">
        <w:r w:rsidR="00C94CDC">
          <w:rPr>
            <w:noProof/>
          </w:rPr>
          <w:t>2</w:t>
        </w:r>
      </w:fldSimple>
      <w:r>
        <w:t xml:space="preserve"> </w:t>
      </w:r>
      <w:r w:rsidR="000E105C">
        <w:t>Buck</w:t>
      </w:r>
      <w:r>
        <w:t>-CM</w:t>
      </w:r>
      <w:r w:rsidR="000E105C">
        <w:t>3</w:t>
      </w:r>
      <w:bookmarkEnd w:id="6"/>
    </w:p>
    <w:p w14:paraId="47C2C395" w14:textId="54871791" w:rsidR="008723BD" w:rsidRDefault="00557A19" w:rsidP="00CF245F">
      <w:r>
        <w:rPr>
          <w:noProof/>
        </w:rPr>
        <mc:AlternateContent>
          <mc:Choice Requires="wpc">
            <w:drawing>
              <wp:inline distT="0" distB="0" distL="0" distR="0" wp14:anchorId="5D9FEFD0" wp14:editId="0C4A4C59">
                <wp:extent cx="6202680" cy="1596411"/>
                <wp:effectExtent l="0" t="0" r="0" b="3810"/>
                <wp:docPr id="2073554640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011429390" name="Group 2011429390"/>
                        <wpg:cNvGrpSpPr/>
                        <wpg:grpSpPr>
                          <a:xfrm>
                            <a:off x="1445463" y="566682"/>
                            <a:ext cx="720595" cy="144780"/>
                            <a:chOff x="1447115" y="628187"/>
                            <a:chExt cx="720595" cy="144780"/>
                          </a:xfrm>
                        </wpg:grpSpPr>
                        <wps:wsp>
                          <wps:cNvPr id="786500448" name="Arc 786500448"/>
                          <wps:cNvSpPr/>
                          <wps:spPr>
                            <a:xfrm rot="16200000">
                              <a:off x="1465213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1943004" name="Arc 701943004"/>
                          <wps:cNvSpPr/>
                          <wps:spPr>
                            <a:xfrm rot="16200000">
                              <a:off x="1642883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419700" name="Arc 1177419700"/>
                          <wps:cNvSpPr/>
                          <wps:spPr>
                            <a:xfrm rot="16200000">
                              <a:off x="1823858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1462407" name="Arc 671462407"/>
                          <wps:cNvSpPr/>
                          <wps:spPr>
                            <a:xfrm rot="16200000">
                              <a:off x="2004833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1202183" name="Straight Connector 561202183"/>
                        <wps:cNvCnPr/>
                        <wps:spPr>
                          <a:xfrm flipH="1">
                            <a:off x="361708" y="634916"/>
                            <a:ext cx="3636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3836839" name="Straight Connector 1103836839"/>
                        <wps:cNvCnPr/>
                        <wps:spPr>
                          <a:xfrm flipV="1">
                            <a:off x="721563" y="521184"/>
                            <a:ext cx="180975" cy="1137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6378661" name="Straight Connector 1536378661"/>
                        <wps:cNvCnPr/>
                        <wps:spPr>
                          <a:xfrm>
                            <a:off x="902538" y="634919"/>
                            <a:ext cx="5429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1963892" name="Straight Connector 1721963892"/>
                        <wps:cNvCnPr/>
                        <wps:spPr>
                          <a:xfrm>
                            <a:off x="1264488" y="634916"/>
                            <a:ext cx="0" cy="3636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650721" name="Straight Connector 206650721"/>
                        <wps:cNvCnPr/>
                        <wps:spPr>
                          <a:xfrm>
                            <a:off x="1264488" y="998518"/>
                            <a:ext cx="108585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7182852" name="Straight Connector 1697182852"/>
                        <wps:cNvCnPr/>
                        <wps:spPr>
                          <a:xfrm>
                            <a:off x="1264488" y="1179493"/>
                            <a:ext cx="0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2001916" name="Straight Connector 1052001916"/>
                        <wps:cNvCnPr/>
                        <wps:spPr>
                          <a:xfrm>
                            <a:off x="2166059" y="634919"/>
                            <a:ext cx="365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1423729" name="Straight Connector 2001423729"/>
                        <wps:cNvCnPr/>
                        <wps:spPr>
                          <a:xfrm>
                            <a:off x="361708" y="1541443"/>
                            <a:ext cx="21696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4801242" name="Straight Arrow Connector 1904801242"/>
                        <wps:cNvCnPr/>
                        <wps:spPr>
                          <a:xfrm>
                            <a:off x="361708" y="274618"/>
                            <a:ext cx="2169605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0778888" name="Text Box 870778888"/>
                        <wps:cNvSpPr txBox="1"/>
                        <wps:spPr>
                          <a:xfrm>
                            <a:off x="721563" y="93642"/>
                            <a:ext cx="50673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D4D263" w14:textId="1D7B5E42" w:rsidR="00962519" w:rsidRDefault="00962519">
                              <w:r>
                                <w:t>I</w:t>
                              </w:r>
                              <w:r w:rsidR="00EA0D6D">
                                <w:t>_</w:t>
                              </w:r>
                              <w:r>
                                <w:t>mag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027737" name="Freeform: Shape 1828027737"/>
                        <wps:cNvSpPr/>
                        <wps:spPr>
                          <a:xfrm>
                            <a:off x="1390990" y="754199"/>
                            <a:ext cx="995543" cy="706410"/>
                          </a:xfrm>
                          <a:custGeom>
                            <a:avLst/>
                            <a:gdLst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966945 w 1123555"/>
                              <a:gd name="connsiteY4" fmla="*/ 18037 h 705686"/>
                              <a:gd name="connsiteX5" fmla="*/ 1123555 w 1123555"/>
                              <a:gd name="connsiteY5" fmla="*/ 300945 h 705686"/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1123555 w 1123555"/>
                              <a:gd name="connsiteY4" fmla="*/ 300945 h 705686"/>
                              <a:gd name="connsiteX0" fmla="*/ 986715 w 1133221"/>
                              <a:gd name="connsiteY0" fmla="*/ 639165 h 654907"/>
                              <a:gd name="connsiteX1" fmla="*/ 112731 w 1133221"/>
                              <a:gd name="connsiteY1" fmla="*/ 573490 h 654907"/>
                              <a:gd name="connsiteX2" fmla="*/ 122835 w 1133221"/>
                              <a:gd name="connsiteY2" fmla="*/ 7673 h 654907"/>
                              <a:gd name="connsiteX3" fmla="*/ 1133221 w 1133221"/>
                              <a:gd name="connsiteY3" fmla="*/ 250166 h 654907"/>
                              <a:gd name="connsiteX0" fmla="*/ 978682 w 995543"/>
                              <a:gd name="connsiteY0" fmla="*/ 690668 h 706410"/>
                              <a:gd name="connsiteX1" fmla="*/ 104698 w 995543"/>
                              <a:gd name="connsiteY1" fmla="*/ 624993 h 706410"/>
                              <a:gd name="connsiteX2" fmla="*/ 114802 w 995543"/>
                              <a:gd name="connsiteY2" fmla="*/ 59176 h 706410"/>
                              <a:gd name="connsiteX3" fmla="*/ 995543 w 995543"/>
                              <a:gd name="connsiteY3" fmla="*/ 51503 h 7064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95543" h="706410">
                                <a:moveTo>
                                  <a:pt x="978682" y="690668"/>
                                </a:moveTo>
                                <a:cubicBezTo>
                                  <a:pt x="613680" y="710455"/>
                                  <a:pt x="248678" y="730242"/>
                                  <a:pt x="104698" y="624993"/>
                                </a:cubicBezTo>
                                <a:cubicBezTo>
                                  <a:pt x="-39282" y="519744"/>
                                  <a:pt x="-33672" y="154758"/>
                                  <a:pt x="114802" y="59176"/>
                                </a:cubicBezTo>
                                <a:cubicBezTo>
                                  <a:pt x="263276" y="-36406"/>
                                  <a:pt x="785046" y="984"/>
                                  <a:pt x="995543" y="51503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81230" name="Text Box 1"/>
                        <wps:cNvSpPr txBox="1"/>
                        <wps:spPr>
                          <a:xfrm>
                            <a:off x="1698828" y="1034713"/>
                            <a:ext cx="50673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FCAE16" w14:textId="29A3B571" w:rsidR="000D4B44" w:rsidRDefault="000D4B44" w:rsidP="000D4B44">
                              <w:r>
                                <w:t>I</w:t>
                              </w:r>
                              <w:r w:rsidR="00EA0D6D">
                                <w:t>_</w:t>
                              </w:r>
                              <w:r>
                                <w:t>demag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742447" name="Text Box 1"/>
                        <wps:cNvSpPr txBox="1"/>
                        <wps:spPr>
                          <a:xfrm>
                            <a:off x="379084" y="442328"/>
                            <a:ext cx="161504" cy="180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259798" w14:textId="334ECAD1" w:rsidR="007364C4" w:rsidRDefault="007364C4" w:rsidP="007364C4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105955" name="Text Box 1"/>
                        <wps:cNvSpPr txBox="1"/>
                        <wps:spPr>
                          <a:xfrm>
                            <a:off x="2374861" y="453438"/>
                            <a:ext cx="161290" cy="179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C50160" w14:textId="06C8A3CB" w:rsidR="007364C4" w:rsidRDefault="007364C4" w:rsidP="007364C4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184187" name="Text Box 1"/>
                        <wps:cNvSpPr txBox="1"/>
                        <wps:spPr>
                          <a:xfrm>
                            <a:off x="916126" y="1361372"/>
                            <a:ext cx="161290" cy="179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BED98F" w14:textId="21F8BC7A" w:rsidR="007364C4" w:rsidRDefault="007364C4" w:rsidP="007364C4">
                              <w: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D9FEFD0" id="Canvas 1" o:spid="_x0000_s1026" editas="canvas" style="width:488.4pt;height:125.7pt;mso-position-horizontal-relative:char;mso-position-vertical-relative:line" coordsize="62026,1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026;height:15963;visibility:visible;mso-wrap-style:square">
                  <v:fill o:detectmouseclick="t"/>
                  <v:path o:connecttype="none"/>
                </v:shape>
                <v:group id="Group 2011429390" o:spid="_x0000_s1028" style="position:absolute;left:14454;top:5666;width:7206;height:1448" coordorigin="14471,6281" coordsize="7205,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">
                  <v:shape id="Arc 786500448" o:spid="_x0000_s1029" style="position:absolute;left:14652;top:6100;width:1448;height:1809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701943004" o:spid="_x0000_s1030" style="position:absolute;left:16428;top:6100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1177419700" o:spid="_x0000_s1031" style="position:absolute;left:18238;top:6100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671462407" o:spid="_x0000_s1032" style="position:absolute;left:20048;top:6100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</v:group>
                <v:line id="Straight Connector 561202183" o:spid="_x0000_s1033" style="position:absolute;flip:x;visibility:visible;mso-wrap-style:square" from="3617,6349" to="7253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" strokecolor="black [3040]"/>
                <v:line id="Straight Connector 1103836839" o:spid="_x0000_s1034" style="position:absolute;flip:y;visibility:visible;mso-wrap-style:square" from="7215,5211" to="9025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" strokecolor="black [3040]"/>
                <v:line id="Straight Connector 1536378661" o:spid="_x0000_s1035" style="position:absolute;visibility:visible;mso-wrap-style:square" from="9025,6349" to="14454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" strokecolor="black [3040]"/>
                <v:line id="Straight Connector 1721963892" o:spid="_x0000_s1036" style="position:absolute;visibility:visible;mso-wrap-style:square" from="12644,6349" to="12644,9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" strokecolor="black [3040]"/>
                <v:line id="Straight Connector 206650721" o:spid="_x0000_s1037" style="position:absolute;visibility:visible;mso-wrap-style:square" from="12644,9985" to="13730,11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" strokecolor="black [3040]"/>
                <v:line id="Straight Connector 1697182852" o:spid="_x0000_s1038" style="position:absolute;visibility:visible;mso-wrap-style:square" from="12644,11794" to="12644,1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" strokecolor="black [3040]"/>
                <v:line id="Straight Connector 1052001916" o:spid="_x0000_s1039" style="position:absolute;visibility:visible;mso-wrap-style:square" from="21660,6349" to="25313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" strokecolor="black [3040]"/>
                <v:line id="Straight Connector 2001423729" o:spid="_x0000_s1040" style="position:absolute;visibility:visible;mso-wrap-style:square" from="3617,15414" to="25313,1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" strokecolor="black [3040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04801242" o:spid="_x0000_s1041" type="#_x0000_t32" style="position:absolute;left:3617;top:2746;width:21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" strokecolor="red" strokeweight="2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0778888" o:spid="_x0000_s1042" type="#_x0000_t202" style="position:absolute;left:7215;top:936;width:506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" filled="f" stroked="f" strokeweight=".5pt">
                  <v:textbox inset="0,0,0,0">
                    <w:txbxContent>
                      <w:p w14:paraId="59D4D263" w14:textId="1D7B5E42" w:rsidR="00962519" w:rsidRDefault="00962519">
                        <w:r>
                          <w:t>I</w:t>
                        </w:r>
                        <w:r w:rsidR="00EA0D6D">
                          <w:t>_</w:t>
                        </w:r>
                        <w:r>
                          <w:t>mag</w:t>
                        </w:r>
                      </w:p>
                    </w:txbxContent>
                  </v:textbox>
                </v:shape>
                <v:shape id="Freeform: Shape 1828027737" o:spid="_x0000_s1043" style="position:absolute;left:13909;top:7541;width:9956;height:7065;visibility:visible;mso-wrap-style:square;v-text-anchor:middle" coordsize="995543,706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" path="m978682,690668c613680,710455,248678,730242,104698,624993,-39282,519744,-33672,154758,114802,59176,263276,-36406,785046,984,995543,51503e" filled="f" strokecolor="#00b0f0" strokeweight="2pt">
                  <v:stroke endarrow="block"/>
                  <v:path arrowok="t" o:connecttype="custom" o:connectlocs="978682,690668;104698,624993;114802,59176;995543,51503" o:connectangles="0,0,0,0"/>
                </v:shape>
                <v:shape id="Text Box 1" o:spid="_x0000_s1044" type="#_x0000_t202" style="position:absolute;left:16988;top:10347;width:5067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" filled="f" stroked="f" strokeweight=".5pt">
                  <v:textbox inset="0,0,0,0">
                    <w:txbxContent>
                      <w:p w14:paraId="68FCAE16" w14:textId="29A3B571" w:rsidR="000D4B44" w:rsidRDefault="000D4B44" w:rsidP="000D4B44">
                        <w:r>
                          <w:t>I</w:t>
                        </w:r>
                        <w:r w:rsidR="00EA0D6D">
                          <w:t>_</w:t>
                        </w:r>
                        <w:r>
                          <w:t>demag</w:t>
                        </w:r>
                      </w:p>
                    </w:txbxContent>
                  </v:textbox>
                </v:shape>
                <v:shape id="Text Box 1" o:spid="_x0000_s1045" type="#_x0000_t202" style="position:absolute;left:3790;top:4423;width:1615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" filled="f" stroked="f" strokeweight=".5pt">
                  <v:textbox inset="0,0,0,0">
                    <w:txbxContent>
                      <w:p w14:paraId="15259798" w14:textId="334ECAD1" w:rsidR="007364C4" w:rsidRDefault="007364C4" w:rsidP="007364C4">
                        <w:r>
                          <w:t>A</w:t>
                        </w:r>
                      </w:p>
                    </w:txbxContent>
                  </v:textbox>
                </v:shape>
                <v:shape id="Text Box 1" o:spid="_x0000_s1046" type="#_x0000_t202" style="position:absolute;left:23748;top:4534;width:1613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" filled="f" stroked="f" strokeweight=".5pt">
                  <v:textbox inset="0,0,0,0">
                    <w:txbxContent>
                      <w:p w14:paraId="64C50160" w14:textId="06C8A3CB" w:rsidR="007364C4" w:rsidRDefault="007364C4" w:rsidP="007364C4">
                        <w:r>
                          <w:t>C</w:t>
                        </w:r>
                      </w:p>
                    </w:txbxContent>
                  </v:textbox>
                </v:shape>
                <v:shape id="Text Box 1" o:spid="_x0000_s1047" type="#_x0000_t202" style="position:absolute;left:9161;top:13613;width:1613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" filled="f" stroked="f" strokeweight=".5pt">
                  <v:textbox inset="0,0,0,0">
                    <w:txbxContent>
                      <w:p w14:paraId="7FBED98F" w14:textId="21F8BC7A" w:rsidR="007364C4" w:rsidRDefault="007364C4" w:rsidP="007364C4">
                        <w:r>
                          <w:t>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BB6646" w14:textId="603B74A1" w:rsidR="00557EBE" w:rsidRDefault="00557EBE" w:rsidP="00557EBE">
      <w:pPr>
        <w:pStyle w:val="Caption"/>
      </w:pPr>
      <w:bookmarkStart w:id="7" w:name="_Toc178624552"/>
      <w:r>
        <w:t xml:space="preserve">Figure </w:t>
      </w:r>
      <w:fldSimple w:instr=" SEQ Figure \* ARABIC ">
        <w:r w:rsidR="00C94CDC">
          <w:rPr>
            <w:noProof/>
          </w:rPr>
          <w:t>3</w:t>
        </w:r>
      </w:fldSimple>
      <w:r>
        <w:t xml:space="preserve"> Buck </w:t>
      </w:r>
      <w:r w:rsidR="00E625C3">
        <w:t>C</w:t>
      </w:r>
      <w:r>
        <w:t>urrents</w:t>
      </w:r>
      <w:bookmarkEnd w:id="7"/>
    </w:p>
    <w:p w14:paraId="77FD7DAD" w14:textId="3F34FC53" w:rsidR="00F93CDF" w:rsidRDefault="002C4FCF" w:rsidP="00CF245F">
      <w:r>
        <w:t xml:space="preserve">For the </w:t>
      </w:r>
      <w:r w:rsidR="00CA4296">
        <w:t>Buck converter, the input current is the Magnetizing current (I mag)</w:t>
      </w:r>
      <w:r w:rsidR="00EA0D6D">
        <w:t xml:space="preserve"> and the output current is </w:t>
      </w:r>
      <w:r w:rsidR="002F46E8">
        <w:t>both the Magnetizing and Demagnetizing currents (</w:t>
      </w:r>
      <w:r w:rsidR="00AC7A10">
        <w:t>I_mag + I_demag).</w:t>
      </w:r>
    </w:p>
    <w:p w14:paraId="22CE8FDE" w14:textId="77777777" w:rsidR="00B57965" w:rsidRDefault="00B57965" w:rsidP="00CF245F"/>
    <w:p w14:paraId="612C022B" w14:textId="77777777" w:rsidR="004134AF" w:rsidRDefault="004134AF">
      <w:pPr>
        <w:overflowPunct/>
        <w:autoSpaceDE/>
        <w:autoSpaceDN/>
        <w:adjustRightInd/>
        <w:jc w:val="left"/>
        <w:textAlignment w:val="auto"/>
        <w:rPr>
          <w:b/>
          <w:caps/>
          <w:kern w:val="28"/>
          <w:sz w:val="28"/>
          <w:szCs w:val="28"/>
        </w:rPr>
      </w:pPr>
      <w:r>
        <w:br w:type="page"/>
      </w:r>
    </w:p>
    <w:p w14:paraId="49CC6862" w14:textId="6A0872E1" w:rsidR="00312A48" w:rsidRDefault="00312A48" w:rsidP="003977A4">
      <w:pPr>
        <w:pStyle w:val="Heading2"/>
      </w:pPr>
      <w:bookmarkStart w:id="8" w:name="_Toc167725910"/>
      <w:r>
        <w:lastRenderedPageBreak/>
        <w:t>Boost</w:t>
      </w:r>
      <w:bookmarkEnd w:id="8"/>
    </w:p>
    <w:p w14:paraId="541F07BC" w14:textId="0BD5E8AE" w:rsidR="00B57965" w:rsidRDefault="001D00DE" w:rsidP="00CF245F">
      <w:r w:rsidRPr="001D00DE">
        <w:rPr>
          <w:noProof/>
        </w:rPr>
        <w:drawing>
          <wp:inline distT="0" distB="0" distL="0" distR="0" wp14:anchorId="284C0FF6" wp14:editId="00F93F5B">
            <wp:extent cx="6202680" cy="3494405"/>
            <wp:effectExtent l="0" t="0" r="7620" b="0"/>
            <wp:docPr id="1357872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7206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6754" w14:textId="4CC4A7E7" w:rsidR="001D00DE" w:rsidRDefault="001D00DE" w:rsidP="001D00DE">
      <w:pPr>
        <w:pStyle w:val="Caption"/>
      </w:pPr>
      <w:bookmarkStart w:id="9" w:name="_Toc178624553"/>
      <w:r>
        <w:t xml:space="preserve">Figure </w:t>
      </w:r>
      <w:fldSimple w:instr=" SEQ Figure \* ARABIC ">
        <w:r w:rsidR="00C94CDC">
          <w:rPr>
            <w:noProof/>
          </w:rPr>
          <w:t>4</w:t>
        </w:r>
      </w:fldSimple>
      <w:r>
        <w:t xml:space="preserve"> B</w:t>
      </w:r>
      <w:r w:rsidR="00FB37A6">
        <w:t>oost</w:t>
      </w:r>
      <w:r>
        <w:t>-CM3</w:t>
      </w:r>
      <w:bookmarkEnd w:id="9"/>
    </w:p>
    <w:p w14:paraId="24C02D8A" w14:textId="77777777" w:rsidR="001D00DE" w:rsidRDefault="001D00DE" w:rsidP="00CF245F"/>
    <w:p w14:paraId="3C328B82" w14:textId="2D0DBFAB" w:rsidR="001812B4" w:rsidRDefault="00B14ABC" w:rsidP="00CF245F">
      <w:r>
        <w:rPr>
          <w:noProof/>
        </w:rPr>
        <mc:AlternateContent>
          <mc:Choice Requires="wpc">
            <w:drawing>
              <wp:inline distT="0" distB="0" distL="0" distR="0" wp14:anchorId="037ED83E" wp14:editId="5872DCF3">
                <wp:extent cx="6202680" cy="2364305"/>
                <wp:effectExtent l="0" t="0" r="0" b="0"/>
                <wp:docPr id="959046282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61752282" name="Group 461752282"/>
                        <wpg:cNvGrpSpPr/>
                        <wpg:grpSpPr>
                          <a:xfrm rot="5400000">
                            <a:off x="859193" y="951060"/>
                            <a:ext cx="720595" cy="144780"/>
                            <a:chOff x="1447115" y="628187"/>
                            <a:chExt cx="720595" cy="144780"/>
                          </a:xfrm>
                        </wpg:grpSpPr>
                        <wps:wsp>
                          <wps:cNvPr id="428038026" name="Arc 428038026"/>
                          <wps:cNvSpPr/>
                          <wps:spPr>
                            <a:xfrm rot="16200000">
                              <a:off x="1465213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5604020" name="Arc 805604020"/>
                          <wps:cNvSpPr/>
                          <wps:spPr>
                            <a:xfrm rot="16200000">
                              <a:off x="1642883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3450133" name="Arc 973450133"/>
                          <wps:cNvSpPr/>
                          <wps:spPr>
                            <a:xfrm rot="16200000">
                              <a:off x="1823858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3944594" name="Arc 843944594"/>
                          <wps:cNvSpPr/>
                          <wps:spPr>
                            <a:xfrm rot="16200000">
                              <a:off x="2004833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33869178" name="Straight Connector 633869178"/>
                        <wps:cNvCnPr/>
                        <wps:spPr>
                          <a:xfrm flipH="1">
                            <a:off x="1223923" y="1570746"/>
                            <a:ext cx="3636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9254758" name="Straight Connector 1159254758"/>
                        <wps:cNvCnPr/>
                        <wps:spPr>
                          <a:xfrm flipV="1">
                            <a:off x="1587524" y="1456988"/>
                            <a:ext cx="180975" cy="1137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2207328" name="Straight Connector 1382207328"/>
                        <wps:cNvCnPr/>
                        <wps:spPr>
                          <a:xfrm>
                            <a:off x="366547" y="301836"/>
                            <a:ext cx="85737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918908" name="Straight Connector 310918908"/>
                        <wps:cNvCnPr/>
                        <wps:spPr>
                          <a:xfrm>
                            <a:off x="1228879" y="1388805"/>
                            <a:ext cx="0" cy="3636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9539369" name="Straight Connector 1619539369"/>
                        <wps:cNvCnPr/>
                        <wps:spPr>
                          <a:xfrm>
                            <a:off x="1228879" y="1752431"/>
                            <a:ext cx="108585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0392761" name="Straight Connector 1400392761"/>
                        <wps:cNvCnPr/>
                        <wps:spPr>
                          <a:xfrm>
                            <a:off x="1228879" y="1933430"/>
                            <a:ext cx="0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7038124" name="Straight Connector 2027038124"/>
                        <wps:cNvCnPr/>
                        <wps:spPr>
                          <a:xfrm>
                            <a:off x="1768500" y="1570697"/>
                            <a:ext cx="762813" cy="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5604613" name="Straight Connector 1465604613"/>
                        <wps:cNvCnPr/>
                        <wps:spPr>
                          <a:xfrm>
                            <a:off x="366546" y="2295404"/>
                            <a:ext cx="21696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6793015" name="Text Box 1186793015"/>
                        <wps:cNvSpPr txBox="1"/>
                        <wps:spPr>
                          <a:xfrm>
                            <a:off x="413149" y="1140615"/>
                            <a:ext cx="50673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A29AB9" w14:textId="77777777" w:rsidR="00B14ABC" w:rsidRDefault="00B14ABC" w:rsidP="00B14ABC">
                              <w:r>
                                <w:t>I_mag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212338" name="Freeform: Shape 603212338"/>
                        <wps:cNvSpPr/>
                        <wps:spPr>
                          <a:xfrm flipV="1">
                            <a:off x="574653" y="187207"/>
                            <a:ext cx="1811880" cy="1206408"/>
                          </a:xfrm>
                          <a:custGeom>
                            <a:avLst/>
                            <a:gdLst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966945 w 1123555"/>
                              <a:gd name="connsiteY4" fmla="*/ 18037 h 705686"/>
                              <a:gd name="connsiteX5" fmla="*/ 1123555 w 1123555"/>
                              <a:gd name="connsiteY5" fmla="*/ 300945 h 705686"/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1123555 w 1123555"/>
                              <a:gd name="connsiteY4" fmla="*/ 300945 h 705686"/>
                              <a:gd name="connsiteX0" fmla="*/ 986715 w 1133221"/>
                              <a:gd name="connsiteY0" fmla="*/ 639165 h 654907"/>
                              <a:gd name="connsiteX1" fmla="*/ 112731 w 1133221"/>
                              <a:gd name="connsiteY1" fmla="*/ 573490 h 654907"/>
                              <a:gd name="connsiteX2" fmla="*/ 122835 w 1133221"/>
                              <a:gd name="connsiteY2" fmla="*/ 7673 h 654907"/>
                              <a:gd name="connsiteX3" fmla="*/ 1133221 w 1133221"/>
                              <a:gd name="connsiteY3" fmla="*/ 250166 h 654907"/>
                              <a:gd name="connsiteX0" fmla="*/ 978682 w 995543"/>
                              <a:gd name="connsiteY0" fmla="*/ 690668 h 706410"/>
                              <a:gd name="connsiteX1" fmla="*/ 104698 w 995543"/>
                              <a:gd name="connsiteY1" fmla="*/ 624993 h 706410"/>
                              <a:gd name="connsiteX2" fmla="*/ 114802 w 995543"/>
                              <a:gd name="connsiteY2" fmla="*/ 59176 h 706410"/>
                              <a:gd name="connsiteX3" fmla="*/ 995543 w 995543"/>
                              <a:gd name="connsiteY3" fmla="*/ 51503 h 706410"/>
                              <a:gd name="connsiteX0" fmla="*/ 106817 w 1380325"/>
                              <a:gd name="connsiteY0" fmla="*/ 942852 h 944276"/>
                              <a:gd name="connsiteX1" fmla="*/ 489480 w 1380325"/>
                              <a:gd name="connsiteY1" fmla="*/ 624993 h 944276"/>
                              <a:gd name="connsiteX2" fmla="*/ 499584 w 1380325"/>
                              <a:gd name="connsiteY2" fmla="*/ 59176 h 944276"/>
                              <a:gd name="connsiteX3" fmla="*/ 1380325 w 1380325"/>
                              <a:gd name="connsiteY3" fmla="*/ 51503 h 944276"/>
                              <a:gd name="connsiteX0" fmla="*/ 0 w 1273508"/>
                              <a:gd name="connsiteY0" fmla="*/ 942852 h 942852"/>
                              <a:gd name="connsiteX1" fmla="*/ 382663 w 1273508"/>
                              <a:gd name="connsiteY1" fmla="*/ 624993 h 942852"/>
                              <a:gd name="connsiteX2" fmla="*/ 392767 w 1273508"/>
                              <a:gd name="connsiteY2" fmla="*/ 59176 h 942852"/>
                              <a:gd name="connsiteX3" fmla="*/ 1273508 w 1273508"/>
                              <a:gd name="connsiteY3" fmla="*/ 51503 h 942852"/>
                              <a:gd name="connsiteX0" fmla="*/ 0 w 1776272"/>
                              <a:gd name="connsiteY0" fmla="*/ 942852 h 942852"/>
                              <a:gd name="connsiteX1" fmla="*/ 885427 w 1776272"/>
                              <a:gd name="connsiteY1" fmla="*/ 624993 h 942852"/>
                              <a:gd name="connsiteX2" fmla="*/ 895531 w 1776272"/>
                              <a:gd name="connsiteY2" fmla="*/ 59176 h 942852"/>
                              <a:gd name="connsiteX3" fmla="*/ 1776272 w 1776272"/>
                              <a:gd name="connsiteY3" fmla="*/ 51503 h 942852"/>
                              <a:gd name="connsiteX0" fmla="*/ 0 w 1776272"/>
                              <a:gd name="connsiteY0" fmla="*/ 942852 h 942852"/>
                              <a:gd name="connsiteX1" fmla="*/ 885427 w 1776272"/>
                              <a:gd name="connsiteY1" fmla="*/ 624993 h 942852"/>
                              <a:gd name="connsiteX2" fmla="*/ 895531 w 1776272"/>
                              <a:gd name="connsiteY2" fmla="*/ 59176 h 942852"/>
                              <a:gd name="connsiteX3" fmla="*/ 1776272 w 1776272"/>
                              <a:gd name="connsiteY3" fmla="*/ 51503 h 942852"/>
                              <a:gd name="connsiteX0" fmla="*/ 0 w 1776272"/>
                              <a:gd name="connsiteY0" fmla="*/ 961621 h 992092"/>
                              <a:gd name="connsiteX1" fmla="*/ 762811 w 1776272"/>
                              <a:gd name="connsiteY1" fmla="*/ 912483 h 992092"/>
                              <a:gd name="connsiteX2" fmla="*/ 895531 w 1776272"/>
                              <a:gd name="connsiteY2" fmla="*/ 77945 h 992092"/>
                              <a:gd name="connsiteX3" fmla="*/ 1776272 w 1776272"/>
                              <a:gd name="connsiteY3" fmla="*/ 70272 h 992092"/>
                              <a:gd name="connsiteX0" fmla="*/ 0 w 1776272"/>
                              <a:gd name="connsiteY0" fmla="*/ 961621 h 993376"/>
                              <a:gd name="connsiteX1" fmla="*/ 762811 w 1776272"/>
                              <a:gd name="connsiteY1" fmla="*/ 912483 h 993376"/>
                              <a:gd name="connsiteX2" fmla="*/ 895531 w 1776272"/>
                              <a:gd name="connsiteY2" fmla="*/ 77945 h 993376"/>
                              <a:gd name="connsiteX3" fmla="*/ 1776272 w 1776272"/>
                              <a:gd name="connsiteY3" fmla="*/ 70272 h 993376"/>
                              <a:gd name="connsiteX0" fmla="*/ 0 w 1776272"/>
                              <a:gd name="connsiteY0" fmla="*/ 961621 h 970315"/>
                              <a:gd name="connsiteX1" fmla="*/ 762811 w 1776272"/>
                              <a:gd name="connsiteY1" fmla="*/ 912483 h 970315"/>
                              <a:gd name="connsiteX2" fmla="*/ 895531 w 1776272"/>
                              <a:gd name="connsiteY2" fmla="*/ 77945 h 970315"/>
                              <a:gd name="connsiteX3" fmla="*/ 1776272 w 1776272"/>
                              <a:gd name="connsiteY3" fmla="*/ 70272 h 970315"/>
                              <a:gd name="connsiteX0" fmla="*/ 0 w 1811880"/>
                              <a:gd name="connsiteY0" fmla="*/ 1000037 h 1008731"/>
                              <a:gd name="connsiteX1" fmla="*/ 762811 w 1811880"/>
                              <a:gd name="connsiteY1" fmla="*/ 950899 h 1008731"/>
                              <a:gd name="connsiteX2" fmla="*/ 895531 w 1811880"/>
                              <a:gd name="connsiteY2" fmla="*/ 116361 h 1008731"/>
                              <a:gd name="connsiteX3" fmla="*/ 1811880 w 1811880"/>
                              <a:gd name="connsiteY3" fmla="*/ 38416 h 1008731"/>
                              <a:gd name="connsiteX0" fmla="*/ 0 w 1811880"/>
                              <a:gd name="connsiteY0" fmla="*/ 978469 h 987163"/>
                              <a:gd name="connsiteX1" fmla="*/ 762811 w 1811880"/>
                              <a:gd name="connsiteY1" fmla="*/ 929331 h 987163"/>
                              <a:gd name="connsiteX2" fmla="*/ 895531 w 1811880"/>
                              <a:gd name="connsiteY2" fmla="*/ 94793 h 987163"/>
                              <a:gd name="connsiteX3" fmla="*/ 1811880 w 1811880"/>
                              <a:gd name="connsiteY3" fmla="*/ 16848 h 9871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811880" h="987163">
                                <a:moveTo>
                                  <a:pt x="0" y="978469"/>
                                </a:moveTo>
                                <a:cubicBezTo>
                                  <a:pt x="286697" y="977586"/>
                                  <a:pt x="674179" y="1018731"/>
                                  <a:pt x="762811" y="929331"/>
                                </a:cubicBezTo>
                                <a:cubicBezTo>
                                  <a:pt x="851443" y="839931"/>
                                  <a:pt x="720686" y="246873"/>
                                  <a:pt x="895531" y="94793"/>
                                </a:cubicBezTo>
                                <a:cubicBezTo>
                                  <a:pt x="1070376" y="-57287"/>
                                  <a:pt x="1571071" y="20074"/>
                                  <a:pt x="1811880" y="16848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884605" name="Text Box 1"/>
                        <wps:cNvSpPr txBox="1"/>
                        <wps:spPr>
                          <a:xfrm>
                            <a:off x="1663219" y="853273"/>
                            <a:ext cx="50673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F7E3A7" w14:textId="77777777" w:rsidR="00B14ABC" w:rsidRDefault="00B14ABC" w:rsidP="00B14ABC">
                              <w:r>
                                <w:t>I_demag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415387" name="Text Box 1"/>
                        <wps:cNvSpPr txBox="1"/>
                        <wps:spPr>
                          <a:xfrm>
                            <a:off x="413149" y="121517"/>
                            <a:ext cx="161504" cy="180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EC6AD" w14:textId="77777777" w:rsidR="00B14ABC" w:rsidRDefault="00B14ABC" w:rsidP="00B14ABC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990489" name="Text Box 1"/>
                        <wps:cNvSpPr txBox="1"/>
                        <wps:spPr>
                          <a:xfrm>
                            <a:off x="1949474" y="1383720"/>
                            <a:ext cx="161290" cy="179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38F0E1" w14:textId="77777777" w:rsidR="00B14ABC" w:rsidRDefault="00B14ABC" w:rsidP="00B14ABC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217717" name="Text Box 1"/>
                        <wps:cNvSpPr txBox="1"/>
                        <wps:spPr>
                          <a:xfrm>
                            <a:off x="1607210" y="2115697"/>
                            <a:ext cx="161290" cy="179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40FC71" w14:textId="77777777" w:rsidR="00B14ABC" w:rsidRDefault="00B14ABC" w:rsidP="00B14ABC">
                              <w: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18150" name="Straight Connector 1839118150"/>
                        <wps:cNvCnPr/>
                        <wps:spPr>
                          <a:xfrm>
                            <a:off x="1223923" y="301863"/>
                            <a:ext cx="0" cy="3613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1677070" name="Freeform: Shape 911677070"/>
                        <wps:cNvSpPr/>
                        <wps:spPr>
                          <a:xfrm flipH="1" flipV="1">
                            <a:off x="366547" y="410170"/>
                            <a:ext cx="745497" cy="1808851"/>
                          </a:xfrm>
                          <a:custGeom>
                            <a:avLst/>
                            <a:gdLst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966945 w 1123555"/>
                              <a:gd name="connsiteY4" fmla="*/ 18037 h 705686"/>
                              <a:gd name="connsiteX5" fmla="*/ 1123555 w 1123555"/>
                              <a:gd name="connsiteY5" fmla="*/ 300945 h 705686"/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1123555 w 1123555"/>
                              <a:gd name="connsiteY4" fmla="*/ 300945 h 705686"/>
                              <a:gd name="connsiteX0" fmla="*/ 986715 w 1133221"/>
                              <a:gd name="connsiteY0" fmla="*/ 639165 h 654907"/>
                              <a:gd name="connsiteX1" fmla="*/ 112731 w 1133221"/>
                              <a:gd name="connsiteY1" fmla="*/ 573490 h 654907"/>
                              <a:gd name="connsiteX2" fmla="*/ 122835 w 1133221"/>
                              <a:gd name="connsiteY2" fmla="*/ 7673 h 654907"/>
                              <a:gd name="connsiteX3" fmla="*/ 1133221 w 1133221"/>
                              <a:gd name="connsiteY3" fmla="*/ 250166 h 654907"/>
                              <a:gd name="connsiteX0" fmla="*/ 978682 w 995543"/>
                              <a:gd name="connsiteY0" fmla="*/ 690668 h 706410"/>
                              <a:gd name="connsiteX1" fmla="*/ 104698 w 995543"/>
                              <a:gd name="connsiteY1" fmla="*/ 624993 h 706410"/>
                              <a:gd name="connsiteX2" fmla="*/ 114802 w 995543"/>
                              <a:gd name="connsiteY2" fmla="*/ 59176 h 706410"/>
                              <a:gd name="connsiteX3" fmla="*/ 995543 w 995543"/>
                              <a:gd name="connsiteY3" fmla="*/ 51503 h 706410"/>
                              <a:gd name="connsiteX0" fmla="*/ 978682 w 995542"/>
                              <a:gd name="connsiteY0" fmla="*/ 719348 h 735090"/>
                              <a:gd name="connsiteX1" fmla="*/ 104698 w 995542"/>
                              <a:gd name="connsiteY1" fmla="*/ 653673 h 735090"/>
                              <a:gd name="connsiteX2" fmla="*/ 114802 w 995542"/>
                              <a:gd name="connsiteY2" fmla="*/ 87856 h 735090"/>
                              <a:gd name="connsiteX3" fmla="*/ 995542 w 995542"/>
                              <a:gd name="connsiteY3" fmla="*/ 28680 h 735090"/>
                              <a:gd name="connsiteX0" fmla="*/ 978682 w 995542"/>
                              <a:gd name="connsiteY0" fmla="*/ 701995 h 717737"/>
                              <a:gd name="connsiteX1" fmla="*/ 104698 w 995542"/>
                              <a:gd name="connsiteY1" fmla="*/ 636320 h 717737"/>
                              <a:gd name="connsiteX2" fmla="*/ 114802 w 995542"/>
                              <a:gd name="connsiteY2" fmla="*/ 70503 h 717737"/>
                              <a:gd name="connsiteX3" fmla="*/ 995542 w 995542"/>
                              <a:gd name="connsiteY3" fmla="*/ 11327 h 717737"/>
                              <a:gd name="connsiteX0" fmla="*/ 978682 w 995542"/>
                              <a:gd name="connsiteY0" fmla="*/ 729521 h 745263"/>
                              <a:gd name="connsiteX1" fmla="*/ 104698 w 995542"/>
                              <a:gd name="connsiteY1" fmla="*/ 663846 h 745263"/>
                              <a:gd name="connsiteX2" fmla="*/ 114802 w 995542"/>
                              <a:gd name="connsiteY2" fmla="*/ 98029 h 745263"/>
                              <a:gd name="connsiteX3" fmla="*/ 995542 w 995542"/>
                              <a:gd name="connsiteY3" fmla="*/ 3439 h 745263"/>
                              <a:gd name="connsiteX0" fmla="*/ 978682 w 995542"/>
                              <a:gd name="connsiteY0" fmla="*/ 726082 h 741824"/>
                              <a:gd name="connsiteX1" fmla="*/ 104698 w 995542"/>
                              <a:gd name="connsiteY1" fmla="*/ 660407 h 741824"/>
                              <a:gd name="connsiteX2" fmla="*/ 114802 w 995542"/>
                              <a:gd name="connsiteY2" fmla="*/ 94590 h 741824"/>
                              <a:gd name="connsiteX3" fmla="*/ 995542 w 995542"/>
                              <a:gd name="connsiteY3" fmla="*/ 0 h 741824"/>
                              <a:gd name="connsiteX0" fmla="*/ 996624 w 996624"/>
                              <a:gd name="connsiteY0" fmla="*/ 792483 h 797652"/>
                              <a:gd name="connsiteX1" fmla="*/ 105780 w 996624"/>
                              <a:gd name="connsiteY1" fmla="*/ 660407 h 797652"/>
                              <a:gd name="connsiteX2" fmla="*/ 115884 w 996624"/>
                              <a:gd name="connsiteY2" fmla="*/ 94590 h 797652"/>
                              <a:gd name="connsiteX3" fmla="*/ 996624 w 996624"/>
                              <a:gd name="connsiteY3" fmla="*/ 0 h 797652"/>
                              <a:gd name="connsiteX0" fmla="*/ 996624 w 996624"/>
                              <a:gd name="connsiteY0" fmla="*/ 792483 h 792483"/>
                              <a:gd name="connsiteX1" fmla="*/ 105780 w 996624"/>
                              <a:gd name="connsiteY1" fmla="*/ 660407 h 792483"/>
                              <a:gd name="connsiteX2" fmla="*/ 115884 w 996624"/>
                              <a:gd name="connsiteY2" fmla="*/ 94590 h 792483"/>
                              <a:gd name="connsiteX3" fmla="*/ 996624 w 996624"/>
                              <a:gd name="connsiteY3" fmla="*/ 0 h 7924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96624" h="792483">
                                <a:moveTo>
                                  <a:pt x="996624" y="792483"/>
                                </a:moveTo>
                                <a:cubicBezTo>
                                  <a:pt x="483039" y="783496"/>
                                  <a:pt x="252570" y="776722"/>
                                  <a:pt x="105780" y="660407"/>
                                </a:cubicBezTo>
                                <a:cubicBezTo>
                                  <a:pt x="-41010" y="544092"/>
                                  <a:pt x="-32590" y="190172"/>
                                  <a:pt x="115884" y="94590"/>
                                </a:cubicBezTo>
                                <a:cubicBezTo>
                                  <a:pt x="264358" y="-992"/>
                                  <a:pt x="624038" y="4814"/>
                                  <a:pt x="996624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37ED83E" id="_x0000_s1048" editas="canvas" style="width:488.4pt;height:186.15pt;mso-position-horizontal-relative:char;mso-position-vertical-relative:line" coordsize="62026,23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">
                <v:shape id="_x0000_s1049" type="#_x0000_t75" style="position:absolute;width:62026;height:23641;visibility:visible;mso-wrap-style:square">
                  <v:fill o:detectmouseclick="t"/>
                  <v:path o:connecttype="none"/>
                </v:shape>
                <v:group id="Group 461752282" o:spid="_x0000_s1050" style="position:absolute;left:8592;top:9510;width:7206;height:1447;rotation:90" coordorigin="14471,6281" coordsize="7205,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">
                  <v:shape id="Arc 428038026" o:spid="_x0000_s1051" style="position:absolute;left:14652;top:6100;width:1448;height:1809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805604020" o:spid="_x0000_s1052" style="position:absolute;left:16428;top:6100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973450133" o:spid="_x0000_s1053" style="position:absolute;left:18238;top:6100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843944594" o:spid="_x0000_s1054" style="position:absolute;left:20048;top:6100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</v:group>
                <v:line id="Straight Connector 633869178" o:spid="_x0000_s1055" style="position:absolute;flip:x;visibility:visible;mso-wrap-style:square" from="12239,15707" to="15875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" strokecolor="black [3040]"/>
                <v:line id="Straight Connector 1159254758" o:spid="_x0000_s1056" style="position:absolute;flip:y;visibility:visible;mso-wrap-style:square" from="15875,14569" to="1768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" strokecolor="black [3040]"/>
                <v:line id="Straight Connector 1382207328" o:spid="_x0000_s1057" style="position:absolute;visibility:visible;mso-wrap-style:square" from="3665,3018" to="12239,3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" strokecolor="black [3040]"/>
                <v:line id="Straight Connector 310918908" o:spid="_x0000_s1058" style="position:absolute;visibility:visible;mso-wrap-style:square" from="12288,13888" to="12288,1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" strokecolor="black [3040]"/>
                <v:line id="Straight Connector 1619539369" o:spid="_x0000_s1059" style="position:absolute;visibility:visible;mso-wrap-style:square" from="12288,17524" to="13374,1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" strokecolor="black [3040]"/>
                <v:line id="Straight Connector 1400392761" o:spid="_x0000_s1060" style="position:absolute;visibility:visible;mso-wrap-style:square" from="12288,19334" to="12288,2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" strokecolor="black [3040]"/>
                <v:line id="Straight Connector 2027038124" o:spid="_x0000_s1061" style="position:absolute;visibility:visible;mso-wrap-style:square" from="17685,15706" to="25313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" strokecolor="black [3040]"/>
                <v:line id="Straight Connector 1465604613" o:spid="_x0000_s1062" style="position:absolute;visibility:visible;mso-wrap-style:square" from="3665,22954" to="25361,22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" strokecolor="black [3040]"/>
                <v:shape id="Text Box 1186793015" o:spid="_x0000_s1063" type="#_x0000_t202" style="position:absolute;left:4131;top:11406;width:5067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" filled="f" stroked="f" strokeweight=".5pt">
                  <v:textbox inset="0,0,0,0">
                    <w:txbxContent>
                      <w:p w14:paraId="53A29AB9" w14:textId="77777777" w:rsidR="00B14ABC" w:rsidRDefault="00B14ABC" w:rsidP="00B14ABC">
                        <w:r>
                          <w:t>I_mag</w:t>
                        </w:r>
                      </w:p>
                    </w:txbxContent>
                  </v:textbox>
                </v:shape>
                <v:shape id="Freeform: Shape 603212338" o:spid="_x0000_s1064" style="position:absolute;left:5746;top:1872;width:18119;height:12064;flip:y;visibility:visible;mso-wrap-style:square;v-text-anchor:middle" coordsize="1811880,98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" path="m,978469v286697,-883,674179,40262,762811,-49138c851443,839931,720686,246873,895531,94793,1070376,-57287,1571071,20074,1811880,16848e" filled="f" strokecolor="#00b0f0" strokeweight="2pt">
                  <v:stroke endarrow="block"/>
                  <v:path arrowok="t" o:connecttype="custom" o:connectlocs="0,1195783;762811,1135732;895531,115846;1811880,20590" o:connectangles="0,0,0,0"/>
                </v:shape>
                <v:shape id="Text Box 1" o:spid="_x0000_s1065" type="#_x0000_t202" style="position:absolute;left:16632;top:8532;width:506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" filled="f" stroked="f" strokeweight=".5pt">
                  <v:textbox inset="0,0,0,0">
                    <w:txbxContent>
                      <w:p w14:paraId="1BF7E3A7" w14:textId="77777777" w:rsidR="00B14ABC" w:rsidRDefault="00B14ABC" w:rsidP="00B14ABC">
                        <w:r>
                          <w:t>I_demag</w:t>
                        </w:r>
                      </w:p>
                    </w:txbxContent>
                  </v:textbox>
                </v:shape>
                <v:shape id="Text Box 1" o:spid="_x0000_s1066" type="#_x0000_t202" style="position:absolute;left:4131;top:1215;width:1615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" filled="f" stroked="f" strokeweight=".5pt">
                  <v:textbox inset="0,0,0,0">
                    <w:txbxContent>
                      <w:p w14:paraId="69AEC6AD" w14:textId="77777777" w:rsidR="00B14ABC" w:rsidRDefault="00B14ABC" w:rsidP="00B14ABC">
                        <w:r>
                          <w:t>A</w:t>
                        </w:r>
                      </w:p>
                    </w:txbxContent>
                  </v:textbox>
                </v:shape>
                <v:shape id="Text Box 1" o:spid="_x0000_s1067" type="#_x0000_t202" style="position:absolute;left:19494;top:13837;width:1613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" filled="f" stroked="f" strokeweight=".5pt">
                  <v:textbox inset="0,0,0,0">
                    <w:txbxContent>
                      <w:p w14:paraId="7938F0E1" w14:textId="77777777" w:rsidR="00B14ABC" w:rsidRDefault="00B14ABC" w:rsidP="00B14ABC">
                        <w:r>
                          <w:t>C</w:t>
                        </w:r>
                      </w:p>
                    </w:txbxContent>
                  </v:textbox>
                </v:shape>
                <v:shape id="Text Box 1" o:spid="_x0000_s1068" type="#_x0000_t202" style="position:absolute;left:16072;top:21156;width:1613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" filled="f" stroked="f" strokeweight=".5pt">
                  <v:textbox inset="0,0,0,0">
                    <w:txbxContent>
                      <w:p w14:paraId="2E40FC71" w14:textId="77777777" w:rsidR="00B14ABC" w:rsidRDefault="00B14ABC" w:rsidP="00B14ABC">
                        <w:r>
                          <w:t>P</w:t>
                        </w:r>
                      </w:p>
                    </w:txbxContent>
                  </v:textbox>
                </v:shape>
                <v:line id="Straight Connector 1839118150" o:spid="_x0000_s1069" style="position:absolute;visibility:visible;mso-wrap-style:square" from="12239,3018" to="12239,6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" strokecolor="black [3040]"/>
                <v:shape id="Freeform: Shape 911677070" o:spid="_x0000_s1070" style="position:absolute;left:3665;top:4101;width:7455;height:18089;flip:x y;visibility:visible;mso-wrap-style:square;v-text-anchor:middle" coordsize="996624,792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" path="m996624,792483c483039,783496,252570,776722,105780,660407,-41010,544092,-32590,190172,115884,94590,264358,-992,624038,4814,996624,e" filled="f" strokecolor="red" strokeweight="2pt">
                  <v:stroke endarrow="block"/>
                  <v:path arrowok="t" o:connecttype="custom" o:connectlocs="745497,1808851;79126,1507386;86684,215903;745497,0" o:connectangles="0,0,0,0"/>
                </v:shape>
                <w10:anchorlock/>
              </v:group>
            </w:pict>
          </mc:Fallback>
        </mc:AlternateContent>
      </w:r>
    </w:p>
    <w:p w14:paraId="37974FE4" w14:textId="5CE51F87" w:rsidR="00511B0A" w:rsidRDefault="00511B0A" w:rsidP="00511B0A">
      <w:pPr>
        <w:pStyle w:val="Caption"/>
      </w:pPr>
      <w:bookmarkStart w:id="10" w:name="_Toc178624554"/>
      <w:r>
        <w:t xml:space="preserve">Figure </w:t>
      </w:r>
      <w:fldSimple w:instr=" SEQ Figure \* ARABIC ">
        <w:r w:rsidR="00C94CDC">
          <w:rPr>
            <w:noProof/>
          </w:rPr>
          <w:t>5</w:t>
        </w:r>
      </w:fldSimple>
      <w:r>
        <w:t xml:space="preserve"> Boost Currents</w:t>
      </w:r>
      <w:bookmarkEnd w:id="10"/>
    </w:p>
    <w:p w14:paraId="08B0D4DF" w14:textId="77777777" w:rsidR="001812B4" w:rsidRDefault="001812B4" w:rsidP="00CF245F"/>
    <w:p w14:paraId="5F7DDDC5" w14:textId="77777777" w:rsidR="001812B4" w:rsidRDefault="001812B4" w:rsidP="00CF245F"/>
    <w:p w14:paraId="0E0C35A6" w14:textId="3CD3D700" w:rsidR="001812B4" w:rsidRDefault="000B1037" w:rsidP="00CF245F">
      <w:r>
        <w:t xml:space="preserve">For the Buck converter, the input current is the Magnetizing </w:t>
      </w:r>
      <w:r w:rsidR="0058233F">
        <w:t xml:space="preserve">and Demagnetizing </w:t>
      </w:r>
      <w:r>
        <w:t>current</w:t>
      </w:r>
      <w:r w:rsidR="0058233F">
        <w:t>s</w:t>
      </w:r>
      <w:r>
        <w:t xml:space="preserve"> (I</w:t>
      </w:r>
      <w:r w:rsidR="00AE2741">
        <w:t>_</w:t>
      </w:r>
      <w:r>
        <w:t>mag</w:t>
      </w:r>
      <w:r w:rsidR="0058233F">
        <w:t xml:space="preserve"> + I</w:t>
      </w:r>
      <w:r w:rsidR="00CE7F8A">
        <w:t>_demag</w:t>
      </w:r>
      <w:r>
        <w:t>) and the output current is the Demagnetizing current (I_demag).</w:t>
      </w:r>
    </w:p>
    <w:p w14:paraId="20235C4C" w14:textId="77777777" w:rsidR="001812B4" w:rsidRDefault="001812B4" w:rsidP="00CF245F"/>
    <w:p w14:paraId="044DCD9D" w14:textId="77777777" w:rsidR="001812B4" w:rsidRDefault="001812B4" w:rsidP="00CF245F"/>
    <w:p w14:paraId="19B99845" w14:textId="77777777" w:rsidR="001812B4" w:rsidRDefault="001812B4" w:rsidP="00CF245F"/>
    <w:p w14:paraId="5B555DA0" w14:textId="0ED423C6" w:rsidR="001F25B8" w:rsidRDefault="001F25B8">
      <w:pPr>
        <w:overflowPunct/>
        <w:autoSpaceDE/>
        <w:autoSpaceDN/>
        <w:adjustRightInd/>
        <w:jc w:val="left"/>
        <w:textAlignment w:val="auto"/>
      </w:pPr>
      <w:r>
        <w:br w:type="page"/>
      </w:r>
    </w:p>
    <w:p w14:paraId="7B6D235D" w14:textId="01CB3A8B" w:rsidR="00F93CDF" w:rsidRDefault="001F25B8" w:rsidP="003A6094">
      <w:pPr>
        <w:pStyle w:val="Heading2"/>
      </w:pPr>
      <w:bookmarkStart w:id="11" w:name="_Toc167725911"/>
      <w:r>
        <w:lastRenderedPageBreak/>
        <w:t>Flyback</w:t>
      </w:r>
      <w:bookmarkEnd w:id="11"/>
    </w:p>
    <w:p w14:paraId="09FF1BF3" w14:textId="47BAF6F9" w:rsidR="003A6094" w:rsidRDefault="00395AEF" w:rsidP="00163C6C">
      <w:r w:rsidRPr="00395AEF">
        <w:rPr>
          <w:noProof/>
        </w:rPr>
        <w:drawing>
          <wp:inline distT="0" distB="0" distL="0" distR="0" wp14:anchorId="6AA1866C" wp14:editId="12AA6AB5">
            <wp:extent cx="6202680" cy="3395980"/>
            <wp:effectExtent l="0" t="0" r="7620" b="0"/>
            <wp:docPr id="87869504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95044" name="Picture 1" descr="A computer screen 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B9B7" w14:textId="3AB83FCA" w:rsidR="00623350" w:rsidRDefault="00623350" w:rsidP="00623350">
      <w:pPr>
        <w:pStyle w:val="Caption"/>
      </w:pPr>
      <w:bookmarkStart w:id="12" w:name="_Toc178624555"/>
      <w:r>
        <w:t xml:space="preserve">Figure </w:t>
      </w:r>
      <w:fldSimple w:instr=" SEQ Figure \* ARABIC ">
        <w:r w:rsidR="00C94CDC">
          <w:rPr>
            <w:noProof/>
          </w:rPr>
          <w:t>6</w:t>
        </w:r>
      </w:fldSimple>
      <w:r>
        <w:t xml:space="preserve"> Flyback-CM3</w:t>
      </w:r>
      <w:bookmarkEnd w:id="12"/>
    </w:p>
    <w:p w14:paraId="7F0A5059" w14:textId="72615E0C" w:rsidR="00163C6C" w:rsidRDefault="00395AEF" w:rsidP="00163C6C">
      <w:r>
        <w:rPr>
          <w:noProof/>
        </w:rPr>
        <mc:AlternateContent>
          <mc:Choice Requires="wpc">
            <w:drawing>
              <wp:inline distT="0" distB="0" distL="0" distR="0" wp14:anchorId="1C61E78D" wp14:editId="47B26E62">
                <wp:extent cx="6202680" cy="2364105"/>
                <wp:effectExtent l="0" t="0" r="0" b="0"/>
                <wp:docPr id="1399871786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411142762" name="Group 1411142762"/>
                        <wpg:cNvGrpSpPr/>
                        <wpg:grpSpPr>
                          <a:xfrm rot="5400000">
                            <a:off x="859193" y="951060"/>
                            <a:ext cx="720595" cy="144780"/>
                            <a:chOff x="1447115" y="628187"/>
                            <a:chExt cx="720595" cy="144780"/>
                          </a:xfrm>
                        </wpg:grpSpPr>
                        <wps:wsp>
                          <wps:cNvPr id="361366055" name="Arc 361366055"/>
                          <wps:cNvSpPr/>
                          <wps:spPr>
                            <a:xfrm rot="16200000">
                              <a:off x="1465213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6839045" name="Arc 906839045"/>
                          <wps:cNvSpPr/>
                          <wps:spPr>
                            <a:xfrm rot="16200000">
                              <a:off x="1642883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6632523" name="Arc 846632523"/>
                          <wps:cNvSpPr/>
                          <wps:spPr>
                            <a:xfrm rot="16200000">
                              <a:off x="1823858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7061294" name="Arc 1897061294"/>
                          <wps:cNvSpPr/>
                          <wps:spPr>
                            <a:xfrm rot="16200000">
                              <a:off x="2004833" y="610089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8608347" name="Straight Connector 248608347"/>
                        <wps:cNvCnPr/>
                        <wps:spPr>
                          <a:xfrm flipH="1">
                            <a:off x="1532120" y="474071"/>
                            <a:ext cx="3636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547891" name="Straight Connector 534547891"/>
                        <wps:cNvCnPr/>
                        <wps:spPr>
                          <a:xfrm flipV="1">
                            <a:off x="1895722" y="360313"/>
                            <a:ext cx="180975" cy="1137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3210868" name="Straight Connector 613210868"/>
                        <wps:cNvCnPr/>
                        <wps:spPr>
                          <a:xfrm>
                            <a:off x="366547" y="301836"/>
                            <a:ext cx="85737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3597935" name="Straight Connector 1123597935"/>
                        <wps:cNvCnPr/>
                        <wps:spPr>
                          <a:xfrm>
                            <a:off x="1228879" y="1388805"/>
                            <a:ext cx="0" cy="3636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4324940" name="Straight Connector 1344324940"/>
                        <wps:cNvCnPr/>
                        <wps:spPr>
                          <a:xfrm>
                            <a:off x="1228879" y="1752431"/>
                            <a:ext cx="108585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063343" name="Straight Connector 99063343"/>
                        <wps:cNvCnPr/>
                        <wps:spPr>
                          <a:xfrm>
                            <a:off x="1228879" y="1933430"/>
                            <a:ext cx="0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7199270" name="Straight Connector 667199270"/>
                        <wps:cNvCnPr/>
                        <wps:spPr>
                          <a:xfrm>
                            <a:off x="2076697" y="478669"/>
                            <a:ext cx="762813" cy="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9152154" name="Straight Connector 1049152154"/>
                        <wps:cNvCnPr/>
                        <wps:spPr>
                          <a:xfrm flipV="1">
                            <a:off x="366546" y="2295380"/>
                            <a:ext cx="857377" cy="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1515775" name="Text Box 1051515775"/>
                        <wps:cNvSpPr txBox="1"/>
                        <wps:spPr>
                          <a:xfrm>
                            <a:off x="413149" y="1140615"/>
                            <a:ext cx="50673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43E400" w14:textId="77777777" w:rsidR="00395AEF" w:rsidRDefault="00395AEF" w:rsidP="00395AEF">
                              <w:r>
                                <w:t>I_mag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193019" name="Freeform: Shape 1624193019"/>
                        <wps:cNvSpPr/>
                        <wps:spPr>
                          <a:xfrm flipV="1">
                            <a:off x="1676210" y="604884"/>
                            <a:ext cx="1132665" cy="901103"/>
                          </a:xfrm>
                          <a:custGeom>
                            <a:avLst/>
                            <a:gdLst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966945 w 1123555"/>
                              <a:gd name="connsiteY4" fmla="*/ 18037 h 705686"/>
                              <a:gd name="connsiteX5" fmla="*/ 1123555 w 1123555"/>
                              <a:gd name="connsiteY5" fmla="*/ 300945 h 705686"/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1123555 w 1123555"/>
                              <a:gd name="connsiteY4" fmla="*/ 300945 h 705686"/>
                              <a:gd name="connsiteX0" fmla="*/ 986715 w 1133221"/>
                              <a:gd name="connsiteY0" fmla="*/ 639165 h 654907"/>
                              <a:gd name="connsiteX1" fmla="*/ 112731 w 1133221"/>
                              <a:gd name="connsiteY1" fmla="*/ 573490 h 654907"/>
                              <a:gd name="connsiteX2" fmla="*/ 122835 w 1133221"/>
                              <a:gd name="connsiteY2" fmla="*/ 7673 h 654907"/>
                              <a:gd name="connsiteX3" fmla="*/ 1133221 w 1133221"/>
                              <a:gd name="connsiteY3" fmla="*/ 250166 h 654907"/>
                              <a:gd name="connsiteX0" fmla="*/ 978682 w 995543"/>
                              <a:gd name="connsiteY0" fmla="*/ 690668 h 706410"/>
                              <a:gd name="connsiteX1" fmla="*/ 104698 w 995543"/>
                              <a:gd name="connsiteY1" fmla="*/ 624993 h 706410"/>
                              <a:gd name="connsiteX2" fmla="*/ 114802 w 995543"/>
                              <a:gd name="connsiteY2" fmla="*/ 59176 h 706410"/>
                              <a:gd name="connsiteX3" fmla="*/ 995543 w 995543"/>
                              <a:gd name="connsiteY3" fmla="*/ 51503 h 706410"/>
                              <a:gd name="connsiteX0" fmla="*/ 106817 w 1380325"/>
                              <a:gd name="connsiteY0" fmla="*/ 942852 h 944276"/>
                              <a:gd name="connsiteX1" fmla="*/ 489480 w 1380325"/>
                              <a:gd name="connsiteY1" fmla="*/ 624993 h 944276"/>
                              <a:gd name="connsiteX2" fmla="*/ 499584 w 1380325"/>
                              <a:gd name="connsiteY2" fmla="*/ 59176 h 944276"/>
                              <a:gd name="connsiteX3" fmla="*/ 1380325 w 1380325"/>
                              <a:gd name="connsiteY3" fmla="*/ 51503 h 944276"/>
                              <a:gd name="connsiteX0" fmla="*/ 0 w 1273508"/>
                              <a:gd name="connsiteY0" fmla="*/ 942852 h 942852"/>
                              <a:gd name="connsiteX1" fmla="*/ 382663 w 1273508"/>
                              <a:gd name="connsiteY1" fmla="*/ 624993 h 942852"/>
                              <a:gd name="connsiteX2" fmla="*/ 392767 w 1273508"/>
                              <a:gd name="connsiteY2" fmla="*/ 59176 h 942852"/>
                              <a:gd name="connsiteX3" fmla="*/ 1273508 w 1273508"/>
                              <a:gd name="connsiteY3" fmla="*/ 51503 h 942852"/>
                              <a:gd name="connsiteX0" fmla="*/ 0 w 1776272"/>
                              <a:gd name="connsiteY0" fmla="*/ 942852 h 942852"/>
                              <a:gd name="connsiteX1" fmla="*/ 885427 w 1776272"/>
                              <a:gd name="connsiteY1" fmla="*/ 624993 h 942852"/>
                              <a:gd name="connsiteX2" fmla="*/ 895531 w 1776272"/>
                              <a:gd name="connsiteY2" fmla="*/ 59176 h 942852"/>
                              <a:gd name="connsiteX3" fmla="*/ 1776272 w 1776272"/>
                              <a:gd name="connsiteY3" fmla="*/ 51503 h 942852"/>
                              <a:gd name="connsiteX0" fmla="*/ 0 w 1776272"/>
                              <a:gd name="connsiteY0" fmla="*/ 942852 h 942852"/>
                              <a:gd name="connsiteX1" fmla="*/ 885427 w 1776272"/>
                              <a:gd name="connsiteY1" fmla="*/ 624993 h 942852"/>
                              <a:gd name="connsiteX2" fmla="*/ 895531 w 1776272"/>
                              <a:gd name="connsiteY2" fmla="*/ 59176 h 942852"/>
                              <a:gd name="connsiteX3" fmla="*/ 1776272 w 1776272"/>
                              <a:gd name="connsiteY3" fmla="*/ 51503 h 942852"/>
                              <a:gd name="connsiteX0" fmla="*/ 0 w 1776272"/>
                              <a:gd name="connsiteY0" fmla="*/ 961621 h 992092"/>
                              <a:gd name="connsiteX1" fmla="*/ 762811 w 1776272"/>
                              <a:gd name="connsiteY1" fmla="*/ 912483 h 992092"/>
                              <a:gd name="connsiteX2" fmla="*/ 895531 w 1776272"/>
                              <a:gd name="connsiteY2" fmla="*/ 77945 h 992092"/>
                              <a:gd name="connsiteX3" fmla="*/ 1776272 w 1776272"/>
                              <a:gd name="connsiteY3" fmla="*/ 70272 h 992092"/>
                              <a:gd name="connsiteX0" fmla="*/ 0 w 1776272"/>
                              <a:gd name="connsiteY0" fmla="*/ 961621 h 993376"/>
                              <a:gd name="connsiteX1" fmla="*/ 762811 w 1776272"/>
                              <a:gd name="connsiteY1" fmla="*/ 912483 h 993376"/>
                              <a:gd name="connsiteX2" fmla="*/ 895531 w 1776272"/>
                              <a:gd name="connsiteY2" fmla="*/ 77945 h 993376"/>
                              <a:gd name="connsiteX3" fmla="*/ 1776272 w 1776272"/>
                              <a:gd name="connsiteY3" fmla="*/ 70272 h 993376"/>
                              <a:gd name="connsiteX0" fmla="*/ 0 w 1776272"/>
                              <a:gd name="connsiteY0" fmla="*/ 961621 h 970315"/>
                              <a:gd name="connsiteX1" fmla="*/ 762811 w 1776272"/>
                              <a:gd name="connsiteY1" fmla="*/ 912483 h 970315"/>
                              <a:gd name="connsiteX2" fmla="*/ 895531 w 1776272"/>
                              <a:gd name="connsiteY2" fmla="*/ 77945 h 970315"/>
                              <a:gd name="connsiteX3" fmla="*/ 1776272 w 1776272"/>
                              <a:gd name="connsiteY3" fmla="*/ 70272 h 970315"/>
                              <a:gd name="connsiteX0" fmla="*/ 0 w 1811880"/>
                              <a:gd name="connsiteY0" fmla="*/ 1000037 h 1008731"/>
                              <a:gd name="connsiteX1" fmla="*/ 762811 w 1811880"/>
                              <a:gd name="connsiteY1" fmla="*/ 950899 h 1008731"/>
                              <a:gd name="connsiteX2" fmla="*/ 895531 w 1811880"/>
                              <a:gd name="connsiteY2" fmla="*/ 116361 h 1008731"/>
                              <a:gd name="connsiteX3" fmla="*/ 1811880 w 1811880"/>
                              <a:gd name="connsiteY3" fmla="*/ 38416 h 1008731"/>
                              <a:gd name="connsiteX0" fmla="*/ 0 w 1811880"/>
                              <a:gd name="connsiteY0" fmla="*/ 978469 h 987163"/>
                              <a:gd name="connsiteX1" fmla="*/ 762811 w 1811880"/>
                              <a:gd name="connsiteY1" fmla="*/ 929331 h 987163"/>
                              <a:gd name="connsiteX2" fmla="*/ 895531 w 1811880"/>
                              <a:gd name="connsiteY2" fmla="*/ 94793 h 987163"/>
                              <a:gd name="connsiteX3" fmla="*/ 1811880 w 1811880"/>
                              <a:gd name="connsiteY3" fmla="*/ 16848 h 987163"/>
                              <a:gd name="connsiteX0" fmla="*/ 0 w 1923023"/>
                              <a:gd name="connsiteY0" fmla="*/ 27688 h 929464"/>
                              <a:gd name="connsiteX1" fmla="*/ 873954 w 1923023"/>
                              <a:gd name="connsiteY1" fmla="*/ 929331 h 929464"/>
                              <a:gd name="connsiteX2" fmla="*/ 1006674 w 1923023"/>
                              <a:gd name="connsiteY2" fmla="*/ 94793 h 929464"/>
                              <a:gd name="connsiteX3" fmla="*/ 1923023 w 1923023"/>
                              <a:gd name="connsiteY3" fmla="*/ 16848 h 929464"/>
                              <a:gd name="connsiteX0" fmla="*/ 39758 w 1962781"/>
                              <a:gd name="connsiteY0" fmla="*/ 27688 h 929464"/>
                              <a:gd name="connsiteX1" fmla="*/ 913712 w 1962781"/>
                              <a:gd name="connsiteY1" fmla="*/ 929331 h 929464"/>
                              <a:gd name="connsiteX2" fmla="*/ 1046432 w 1962781"/>
                              <a:gd name="connsiteY2" fmla="*/ 94793 h 929464"/>
                              <a:gd name="connsiteX3" fmla="*/ 1962781 w 1962781"/>
                              <a:gd name="connsiteY3" fmla="*/ 16848 h 929464"/>
                              <a:gd name="connsiteX0" fmla="*/ 1534182 w 3457205"/>
                              <a:gd name="connsiteY0" fmla="*/ 10840 h 105666"/>
                              <a:gd name="connsiteX1" fmla="*/ 13519 w 3457205"/>
                              <a:gd name="connsiteY1" fmla="*/ 102253 h 105666"/>
                              <a:gd name="connsiteX2" fmla="*/ 2540856 w 3457205"/>
                              <a:gd name="connsiteY2" fmla="*/ 77945 h 105666"/>
                              <a:gd name="connsiteX3" fmla="*/ 3457205 w 3457205"/>
                              <a:gd name="connsiteY3" fmla="*/ 0 h 105666"/>
                              <a:gd name="connsiteX0" fmla="*/ 1851070 w 3774093"/>
                              <a:gd name="connsiteY0" fmla="*/ 10840 h 726192"/>
                              <a:gd name="connsiteX1" fmla="*/ 330407 w 3774093"/>
                              <a:gd name="connsiteY1" fmla="*/ 102253 h 726192"/>
                              <a:gd name="connsiteX2" fmla="*/ 316888 w 3774093"/>
                              <a:gd name="connsiteY2" fmla="*/ 725784 h 726192"/>
                              <a:gd name="connsiteX3" fmla="*/ 3774093 w 3774093"/>
                              <a:gd name="connsiteY3" fmla="*/ 0 h 726192"/>
                              <a:gd name="connsiteX0" fmla="*/ 1711619 w 3634642"/>
                              <a:gd name="connsiteY0" fmla="*/ 10840 h 728031"/>
                              <a:gd name="connsiteX1" fmla="*/ 190956 w 3634642"/>
                              <a:gd name="connsiteY1" fmla="*/ 102253 h 728031"/>
                              <a:gd name="connsiteX2" fmla="*/ 177437 w 3634642"/>
                              <a:gd name="connsiteY2" fmla="*/ 725784 h 728031"/>
                              <a:gd name="connsiteX3" fmla="*/ 3634642 w 3634642"/>
                              <a:gd name="connsiteY3" fmla="*/ 0 h 728031"/>
                              <a:gd name="connsiteX0" fmla="*/ 1665544 w 3588567"/>
                              <a:gd name="connsiteY0" fmla="*/ 10840 h 728031"/>
                              <a:gd name="connsiteX1" fmla="*/ 144881 w 3588567"/>
                              <a:gd name="connsiteY1" fmla="*/ 102253 h 728031"/>
                              <a:gd name="connsiteX2" fmla="*/ 131362 w 3588567"/>
                              <a:gd name="connsiteY2" fmla="*/ 725784 h 728031"/>
                              <a:gd name="connsiteX3" fmla="*/ 3588567 w 3588567"/>
                              <a:gd name="connsiteY3" fmla="*/ 0 h 728031"/>
                              <a:gd name="connsiteX0" fmla="*/ 1128759 w 3602443"/>
                              <a:gd name="connsiteY0" fmla="*/ 52179 h 728031"/>
                              <a:gd name="connsiteX1" fmla="*/ 158757 w 3602443"/>
                              <a:gd name="connsiteY1" fmla="*/ 102253 h 728031"/>
                              <a:gd name="connsiteX2" fmla="*/ 145238 w 3602443"/>
                              <a:gd name="connsiteY2" fmla="*/ 725784 h 728031"/>
                              <a:gd name="connsiteX3" fmla="*/ 3602443 w 3602443"/>
                              <a:gd name="connsiteY3" fmla="*/ 0 h 728031"/>
                              <a:gd name="connsiteX0" fmla="*/ 1128759 w 3602443"/>
                              <a:gd name="connsiteY0" fmla="*/ 52179 h 728031"/>
                              <a:gd name="connsiteX1" fmla="*/ 158757 w 3602443"/>
                              <a:gd name="connsiteY1" fmla="*/ 102253 h 728031"/>
                              <a:gd name="connsiteX2" fmla="*/ 145238 w 3602443"/>
                              <a:gd name="connsiteY2" fmla="*/ 725784 h 728031"/>
                              <a:gd name="connsiteX3" fmla="*/ 3602443 w 3602443"/>
                              <a:gd name="connsiteY3" fmla="*/ 0 h 728031"/>
                              <a:gd name="connsiteX0" fmla="*/ 1101086 w 1132665"/>
                              <a:gd name="connsiteY0" fmla="*/ 16039 h 737343"/>
                              <a:gd name="connsiteX1" fmla="*/ 131084 w 1132665"/>
                              <a:gd name="connsiteY1" fmla="*/ 66113 h 737343"/>
                              <a:gd name="connsiteX2" fmla="*/ 117565 w 1132665"/>
                              <a:gd name="connsiteY2" fmla="*/ 689644 h 737343"/>
                              <a:gd name="connsiteX3" fmla="*/ 1132665 w 1132665"/>
                              <a:gd name="connsiteY3" fmla="*/ 691934 h 737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2665" h="737343">
                                <a:moveTo>
                                  <a:pt x="1101086" y="16039"/>
                                </a:moveTo>
                                <a:cubicBezTo>
                                  <a:pt x="837122" y="19289"/>
                                  <a:pt x="295004" y="-46155"/>
                                  <a:pt x="131084" y="66113"/>
                                </a:cubicBezTo>
                                <a:cubicBezTo>
                                  <a:pt x="-32836" y="178381"/>
                                  <a:pt x="-49365" y="585341"/>
                                  <a:pt x="117565" y="689644"/>
                                </a:cubicBezTo>
                                <a:cubicBezTo>
                                  <a:pt x="284495" y="793948"/>
                                  <a:pt x="891856" y="695160"/>
                                  <a:pt x="1132665" y="691934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268517" name="Text Box 1"/>
                        <wps:cNvSpPr txBox="1"/>
                        <wps:spPr>
                          <a:xfrm>
                            <a:off x="1956232" y="959640"/>
                            <a:ext cx="50673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D28CBC" w14:textId="77777777" w:rsidR="00395AEF" w:rsidRDefault="00395AEF" w:rsidP="00395AEF">
                              <w:r>
                                <w:t>I_demag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769794" name="Straight Connector 824769794"/>
                        <wps:cNvCnPr/>
                        <wps:spPr>
                          <a:xfrm>
                            <a:off x="1223923" y="301863"/>
                            <a:ext cx="0" cy="3613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9700493" name="Freeform: Shape 789700493"/>
                        <wps:cNvSpPr/>
                        <wps:spPr>
                          <a:xfrm flipH="1" flipV="1">
                            <a:off x="366547" y="410170"/>
                            <a:ext cx="745497" cy="1808851"/>
                          </a:xfrm>
                          <a:custGeom>
                            <a:avLst/>
                            <a:gdLst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966945 w 1123555"/>
                              <a:gd name="connsiteY4" fmla="*/ 18037 h 705686"/>
                              <a:gd name="connsiteX5" fmla="*/ 1123555 w 1123555"/>
                              <a:gd name="connsiteY5" fmla="*/ 300945 h 705686"/>
                              <a:gd name="connsiteX0" fmla="*/ 977049 w 1123555"/>
                              <a:gd name="connsiteY0" fmla="*/ 689944 h 705686"/>
                              <a:gd name="connsiteX1" fmla="*/ 103065 w 1123555"/>
                              <a:gd name="connsiteY1" fmla="*/ 624269 h 705686"/>
                              <a:gd name="connsiteX2" fmla="*/ 113169 w 1123555"/>
                              <a:gd name="connsiteY2" fmla="*/ 58452 h 705686"/>
                              <a:gd name="connsiteX3" fmla="*/ 966945 w 1123555"/>
                              <a:gd name="connsiteY3" fmla="*/ 18037 h 705686"/>
                              <a:gd name="connsiteX4" fmla="*/ 1123555 w 1123555"/>
                              <a:gd name="connsiteY4" fmla="*/ 300945 h 705686"/>
                              <a:gd name="connsiteX0" fmla="*/ 986715 w 1133221"/>
                              <a:gd name="connsiteY0" fmla="*/ 639165 h 654907"/>
                              <a:gd name="connsiteX1" fmla="*/ 112731 w 1133221"/>
                              <a:gd name="connsiteY1" fmla="*/ 573490 h 654907"/>
                              <a:gd name="connsiteX2" fmla="*/ 122835 w 1133221"/>
                              <a:gd name="connsiteY2" fmla="*/ 7673 h 654907"/>
                              <a:gd name="connsiteX3" fmla="*/ 1133221 w 1133221"/>
                              <a:gd name="connsiteY3" fmla="*/ 250166 h 654907"/>
                              <a:gd name="connsiteX0" fmla="*/ 978682 w 995543"/>
                              <a:gd name="connsiteY0" fmla="*/ 690668 h 706410"/>
                              <a:gd name="connsiteX1" fmla="*/ 104698 w 995543"/>
                              <a:gd name="connsiteY1" fmla="*/ 624993 h 706410"/>
                              <a:gd name="connsiteX2" fmla="*/ 114802 w 995543"/>
                              <a:gd name="connsiteY2" fmla="*/ 59176 h 706410"/>
                              <a:gd name="connsiteX3" fmla="*/ 995543 w 995543"/>
                              <a:gd name="connsiteY3" fmla="*/ 51503 h 706410"/>
                              <a:gd name="connsiteX0" fmla="*/ 978682 w 995542"/>
                              <a:gd name="connsiteY0" fmla="*/ 719348 h 735090"/>
                              <a:gd name="connsiteX1" fmla="*/ 104698 w 995542"/>
                              <a:gd name="connsiteY1" fmla="*/ 653673 h 735090"/>
                              <a:gd name="connsiteX2" fmla="*/ 114802 w 995542"/>
                              <a:gd name="connsiteY2" fmla="*/ 87856 h 735090"/>
                              <a:gd name="connsiteX3" fmla="*/ 995542 w 995542"/>
                              <a:gd name="connsiteY3" fmla="*/ 28680 h 735090"/>
                              <a:gd name="connsiteX0" fmla="*/ 978682 w 995542"/>
                              <a:gd name="connsiteY0" fmla="*/ 701995 h 717737"/>
                              <a:gd name="connsiteX1" fmla="*/ 104698 w 995542"/>
                              <a:gd name="connsiteY1" fmla="*/ 636320 h 717737"/>
                              <a:gd name="connsiteX2" fmla="*/ 114802 w 995542"/>
                              <a:gd name="connsiteY2" fmla="*/ 70503 h 717737"/>
                              <a:gd name="connsiteX3" fmla="*/ 995542 w 995542"/>
                              <a:gd name="connsiteY3" fmla="*/ 11327 h 717737"/>
                              <a:gd name="connsiteX0" fmla="*/ 978682 w 995542"/>
                              <a:gd name="connsiteY0" fmla="*/ 729521 h 745263"/>
                              <a:gd name="connsiteX1" fmla="*/ 104698 w 995542"/>
                              <a:gd name="connsiteY1" fmla="*/ 663846 h 745263"/>
                              <a:gd name="connsiteX2" fmla="*/ 114802 w 995542"/>
                              <a:gd name="connsiteY2" fmla="*/ 98029 h 745263"/>
                              <a:gd name="connsiteX3" fmla="*/ 995542 w 995542"/>
                              <a:gd name="connsiteY3" fmla="*/ 3439 h 745263"/>
                              <a:gd name="connsiteX0" fmla="*/ 978682 w 995542"/>
                              <a:gd name="connsiteY0" fmla="*/ 726082 h 741824"/>
                              <a:gd name="connsiteX1" fmla="*/ 104698 w 995542"/>
                              <a:gd name="connsiteY1" fmla="*/ 660407 h 741824"/>
                              <a:gd name="connsiteX2" fmla="*/ 114802 w 995542"/>
                              <a:gd name="connsiteY2" fmla="*/ 94590 h 741824"/>
                              <a:gd name="connsiteX3" fmla="*/ 995542 w 995542"/>
                              <a:gd name="connsiteY3" fmla="*/ 0 h 741824"/>
                              <a:gd name="connsiteX0" fmla="*/ 996624 w 996624"/>
                              <a:gd name="connsiteY0" fmla="*/ 792483 h 797652"/>
                              <a:gd name="connsiteX1" fmla="*/ 105780 w 996624"/>
                              <a:gd name="connsiteY1" fmla="*/ 660407 h 797652"/>
                              <a:gd name="connsiteX2" fmla="*/ 115884 w 996624"/>
                              <a:gd name="connsiteY2" fmla="*/ 94590 h 797652"/>
                              <a:gd name="connsiteX3" fmla="*/ 996624 w 996624"/>
                              <a:gd name="connsiteY3" fmla="*/ 0 h 797652"/>
                              <a:gd name="connsiteX0" fmla="*/ 996624 w 996624"/>
                              <a:gd name="connsiteY0" fmla="*/ 792483 h 792483"/>
                              <a:gd name="connsiteX1" fmla="*/ 105780 w 996624"/>
                              <a:gd name="connsiteY1" fmla="*/ 660407 h 792483"/>
                              <a:gd name="connsiteX2" fmla="*/ 115884 w 996624"/>
                              <a:gd name="connsiteY2" fmla="*/ 94590 h 792483"/>
                              <a:gd name="connsiteX3" fmla="*/ 996624 w 996624"/>
                              <a:gd name="connsiteY3" fmla="*/ 0 h 7924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96624" h="792483">
                                <a:moveTo>
                                  <a:pt x="996624" y="792483"/>
                                </a:moveTo>
                                <a:cubicBezTo>
                                  <a:pt x="483039" y="783496"/>
                                  <a:pt x="252570" y="776722"/>
                                  <a:pt x="105780" y="660407"/>
                                </a:cubicBezTo>
                                <a:cubicBezTo>
                                  <a:pt x="-41010" y="544092"/>
                                  <a:pt x="-32590" y="190172"/>
                                  <a:pt x="115884" y="94590"/>
                                </a:cubicBezTo>
                                <a:cubicBezTo>
                                  <a:pt x="264358" y="-992"/>
                                  <a:pt x="624038" y="4814"/>
                                  <a:pt x="996624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42208691" name="Group 1042208691"/>
                        <wpg:cNvGrpSpPr/>
                        <wpg:grpSpPr>
                          <a:xfrm rot="16200000">
                            <a:off x="1174775" y="950808"/>
                            <a:ext cx="720089" cy="144780"/>
                            <a:chOff x="-287655" y="287655"/>
                            <a:chExt cx="720595" cy="144780"/>
                          </a:xfrm>
                        </wpg:grpSpPr>
                        <wps:wsp>
                          <wps:cNvPr id="1990925048" name="Arc 1990925048"/>
                          <wps:cNvSpPr/>
                          <wps:spPr>
                            <a:xfrm rot="16200000">
                              <a:off x="-269557" y="269557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3188483" name="Arc 1783188483"/>
                          <wps:cNvSpPr/>
                          <wps:spPr>
                            <a:xfrm rot="16200000">
                              <a:off x="-91887" y="269557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9383164" name="Arc 1309383164"/>
                          <wps:cNvSpPr/>
                          <wps:spPr>
                            <a:xfrm rot="16200000">
                              <a:off x="89088" y="269557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289402" name="Arc 522289402"/>
                          <wps:cNvSpPr/>
                          <wps:spPr>
                            <a:xfrm rot="16200000">
                              <a:off x="270063" y="269557"/>
                              <a:ext cx="144780" cy="180975"/>
                            </a:xfrm>
                            <a:prstGeom prst="arc">
                              <a:avLst>
                                <a:gd name="adj1" fmla="val 16200000"/>
                                <a:gd name="adj2" fmla="val 5508079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84763816" name="Straight Connector 1684763816"/>
                        <wps:cNvCnPr/>
                        <wps:spPr>
                          <a:xfrm>
                            <a:off x="1536380" y="474071"/>
                            <a:ext cx="0" cy="1863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6513119" name="Straight Connector 1766513119"/>
                        <wps:cNvCnPr/>
                        <wps:spPr>
                          <a:xfrm>
                            <a:off x="1532120" y="1388805"/>
                            <a:ext cx="0" cy="1860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3600559" name="Straight Connector 1643600559"/>
                        <wps:cNvCnPr/>
                        <wps:spPr>
                          <a:xfrm>
                            <a:off x="1536380" y="1570746"/>
                            <a:ext cx="1272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61E78D" id="_x0000_s1071" editas="canvas" style="width:488.4pt;height:186.15pt;mso-position-horizontal-relative:char;mso-position-vertical-relative:line" coordsize="62026,23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">
                <v:shape id="_x0000_s1072" type="#_x0000_t75" style="position:absolute;width:62026;height:23641;visibility:visible;mso-wrap-style:square">
                  <v:fill o:detectmouseclick="t"/>
                  <v:path o:connecttype="none"/>
                </v:shape>
                <v:group id="Group 1411142762" o:spid="_x0000_s1073" style="position:absolute;left:8592;top:9510;width:7206;height:1447;rotation:90" coordorigin="14471,6281" coordsize="7205,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">
                  <v:shape id="Arc 361366055" o:spid="_x0000_s1074" style="position:absolute;left:14652;top:6100;width:1448;height:1809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906839045" o:spid="_x0000_s1075" style="position:absolute;left:16428;top:6100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846632523" o:spid="_x0000_s1076" style="position:absolute;left:18238;top:6100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1897061294" o:spid="_x0000_s1077" style="position:absolute;left:20048;top:6100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</v:group>
                <v:line id="Straight Connector 248608347" o:spid="_x0000_s1078" style="position:absolute;flip:x;visibility:visible;mso-wrap-style:square" from="15321,4740" to="18957,4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" strokecolor="black [3040]"/>
                <v:line id="Straight Connector 534547891" o:spid="_x0000_s1079" style="position:absolute;flip:y;visibility:visible;mso-wrap-style:square" from="18957,3603" to="20766,4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" strokecolor="black [3040]"/>
                <v:line id="Straight Connector 613210868" o:spid="_x0000_s1080" style="position:absolute;visibility:visible;mso-wrap-style:square" from="3665,3018" to="12239,3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" strokecolor="black [3040]"/>
                <v:line id="Straight Connector 1123597935" o:spid="_x0000_s1081" style="position:absolute;visibility:visible;mso-wrap-style:square" from="12288,13888" to="12288,1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" strokecolor="black [3040]"/>
                <v:line id="Straight Connector 1344324940" o:spid="_x0000_s1082" style="position:absolute;visibility:visible;mso-wrap-style:square" from="12288,17524" to="13374,1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" strokecolor="black [3040]"/>
                <v:line id="Straight Connector 99063343" o:spid="_x0000_s1083" style="position:absolute;visibility:visible;mso-wrap-style:square" from="12288,19334" to="12288,2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" strokecolor="black [3040]"/>
                <v:line id="Straight Connector 667199270" o:spid="_x0000_s1084" style="position:absolute;visibility:visible;mso-wrap-style:square" from="20766,4786" to="28395,4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" strokecolor="black [3040]"/>
                <v:line id="Straight Connector 1049152154" o:spid="_x0000_s1085" style="position:absolute;flip:y;visibility:visible;mso-wrap-style:square" from="3665,22953" to="12239,22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" strokecolor="black [3040]"/>
                <v:shape id="Text Box 1051515775" o:spid="_x0000_s1086" type="#_x0000_t202" style="position:absolute;left:4131;top:11406;width:5067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" filled="f" stroked="f" strokeweight=".5pt">
                  <v:textbox inset="0,0,0,0">
                    <w:txbxContent>
                      <w:p w14:paraId="2543E400" w14:textId="77777777" w:rsidR="00395AEF" w:rsidRDefault="00395AEF" w:rsidP="00395AEF">
                        <w:r>
                          <w:t>I_mag</w:t>
                        </w:r>
                      </w:p>
                    </w:txbxContent>
                  </v:textbox>
                </v:shape>
                <v:shape id="Freeform: Shape 1624193019" o:spid="_x0000_s1087" style="position:absolute;left:16762;top:6048;width:11326;height:9011;flip:y;visibility:visible;mso-wrap-style:square;v-text-anchor:middle" coordsize="1132665,737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" path="m1101086,16039c837122,19289,295004,-46155,131084,66113,-32836,178381,-49365,585341,117565,689644v166930,104304,774291,5516,1015100,2290e" filled="f" strokecolor="#00b0f0" strokeweight="2pt">
                  <v:stroke endarrow="block"/>
                  <v:path arrowok="t" o:connecttype="custom" o:connectlocs="1101086,19601;131084,80796;117565,842810;1132665,845609" o:connectangles="0,0,0,0"/>
                </v:shape>
                <v:shape id="Text Box 1" o:spid="_x0000_s1088" type="#_x0000_t202" style="position:absolute;left:19562;top:9596;width:506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" filled="f" stroked="f" strokeweight=".5pt">
                  <v:textbox inset="0,0,0,0">
                    <w:txbxContent>
                      <w:p w14:paraId="53D28CBC" w14:textId="77777777" w:rsidR="00395AEF" w:rsidRDefault="00395AEF" w:rsidP="00395AEF">
                        <w:r>
                          <w:t>I_demag</w:t>
                        </w:r>
                      </w:p>
                    </w:txbxContent>
                  </v:textbox>
                </v:shape>
                <v:line id="Straight Connector 824769794" o:spid="_x0000_s1089" style="position:absolute;visibility:visible;mso-wrap-style:square" from="12239,3018" to="12239,6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" strokecolor="black [3040]"/>
                <v:shape id="Freeform: Shape 789700493" o:spid="_x0000_s1090" style="position:absolute;left:3665;top:4101;width:7455;height:18089;flip:x y;visibility:visible;mso-wrap-style:square;v-text-anchor:middle" coordsize="996624,792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" path="m996624,792483c483039,783496,252570,776722,105780,660407,-41010,544092,-32590,190172,115884,94590,264358,-992,624038,4814,996624,e" filled="f" strokecolor="red" strokeweight="2pt">
                  <v:stroke endarrow="block"/>
                  <v:path arrowok="t" o:connecttype="custom" o:connectlocs="745497,1808851;79126,1507386;86684,215903;745497,0" o:connectangles="0,0,0,0"/>
                </v:shape>
                <v:group id="Group 1042208691" o:spid="_x0000_s1091" style="position:absolute;left:11747;top:9508;width:7201;height:1448;rotation:-90" coordorigin="-2876,2876" coordsize="7205,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">
                  <v:shape id="Arc 1990925048" o:spid="_x0000_s1092" style="position:absolute;left:-2695;top:2695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1783188483" o:spid="_x0000_s1093" style="position:absolute;left:-919;top:2696;width:1448;height:1808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1309383164" o:spid="_x0000_s1094" style="position:absolute;left:890;top:2695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  <v:shape id="Arc 522289402" o:spid="_x0000_s1095" style="position:absolute;left:2700;top:2695;width:1448;height:1810;rotation:-90;visibility:visible;mso-wrap-style:square;v-text-anchor:middle" coordsize="1447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" path="m72390,nsc100860,,126686,20859,138385,53302v8814,24443,8503,52513,-849,76641c124990,162312,98298,182319,69546,180906l72390,90488,72390,xem72390,nfc100860,,126686,20859,138385,53302v8814,24443,8503,52513,-849,76641c124990,162312,98298,182319,69546,180906e" filled="f" strokecolor="black [3040]">
                    <v:path arrowok="t" o:connecttype="custom" o:connectlocs="72390,0;138385,53302;137536,129943;69546,180906" o:connectangles="0,0,0,0"/>
                  </v:shape>
                </v:group>
                <v:line id="Straight Connector 1684763816" o:spid="_x0000_s1096" style="position:absolute;visibility:visible;mso-wrap-style:square" from="15363,4740" to="15363,6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" strokecolor="black [3040]"/>
                <v:line id="Straight Connector 1766513119" o:spid="_x0000_s1097" style="position:absolute;visibility:visible;mso-wrap-style:square" from="15321,13888" to="15321,15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" strokecolor="black [3040]"/>
                <v:line id="Straight Connector 1643600559" o:spid="_x0000_s1098" style="position:absolute;visibility:visible;mso-wrap-style:square" from="15363,15707" to="28088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" strokecolor="black [3040]"/>
                <w10:anchorlock/>
              </v:group>
            </w:pict>
          </mc:Fallback>
        </mc:AlternateContent>
      </w:r>
    </w:p>
    <w:p w14:paraId="3F7E12B9" w14:textId="6A34AF19" w:rsidR="005C081B" w:rsidRDefault="005C081B" w:rsidP="005C081B">
      <w:pPr>
        <w:pStyle w:val="Caption"/>
      </w:pPr>
      <w:bookmarkStart w:id="13" w:name="_Toc178624556"/>
      <w:r>
        <w:t xml:space="preserve">Figure </w:t>
      </w:r>
      <w:fldSimple w:instr=" SEQ Figure \* ARABIC ">
        <w:r w:rsidR="00C94CDC">
          <w:rPr>
            <w:noProof/>
          </w:rPr>
          <w:t>7</w:t>
        </w:r>
      </w:fldSimple>
      <w:r>
        <w:t xml:space="preserve"> Flyback Currents</w:t>
      </w:r>
      <w:bookmarkEnd w:id="13"/>
    </w:p>
    <w:p w14:paraId="6663612D" w14:textId="77777777" w:rsidR="00163C6C" w:rsidRDefault="00163C6C" w:rsidP="00163C6C"/>
    <w:p w14:paraId="7D7FEBEC" w14:textId="21AB72BE" w:rsidR="00163C6C" w:rsidRDefault="009464A1" w:rsidP="00163C6C">
      <w:r>
        <w:t>For the Flyback converter</w:t>
      </w:r>
      <w:r w:rsidR="002E3A20">
        <w:t xml:space="preserve"> is similar to the Boost where</w:t>
      </w:r>
      <w:r>
        <w:t>, the input current is the Magnetizing current (I_mag) and the output current is the Demagnetizing current (I_demag)</w:t>
      </w:r>
      <w:r w:rsidR="002E3A20">
        <w:t xml:space="preserve"> but </w:t>
      </w:r>
      <w:r w:rsidR="00340C14">
        <w:t xml:space="preserve">the output current is connected </w:t>
      </w:r>
      <w:r w:rsidR="00804994">
        <w:t xml:space="preserve">differently. An isolation stage </w:t>
      </w:r>
      <w:r w:rsidR="001F49D0">
        <w:t xml:space="preserve">has been added </w:t>
      </w:r>
      <w:r w:rsidR="00604006">
        <w:t xml:space="preserve">for a typical </w:t>
      </w:r>
      <w:r w:rsidR="00D03D64">
        <w:t>flyback configuration.</w:t>
      </w:r>
    </w:p>
    <w:p w14:paraId="77EC7B74" w14:textId="77777777" w:rsidR="00163C6C" w:rsidRDefault="00163C6C" w:rsidP="00163C6C"/>
    <w:p w14:paraId="791A7218" w14:textId="77777777" w:rsidR="00163C6C" w:rsidRDefault="00163C6C" w:rsidP="00163C6C"/>
    <w:p w14:paraId="0EDA9EE6" w14:textId="77777777" w:rsidR="00163C6C" w:rsidRPr="003A6094" w:rsidRDefault="00163C6C" w:rsidP="00163C6C"/>
    <w:p w14:paraId="2AC0E0A1" w14:textId="77777777" w:rsidR="001F25B8" w:rsidRDefault="001F25B8" w:rsidP="00CF245F"/>
    <w:p w14:paraId="0ADEA0EA" w14:textId="77777777" w:rsidR="001F25B8" w:rsidRDefault="001F25B8" w:rsidP="00CF245F"/>
    <w:p w14:paraId="5ACA54B2" w14:textId="77777777" w:rsidR="001F25B8" w:rsidRDefault="001F25B8" w:rsidP="00CF245F"/>
    <w:p w14:paraId="2D95ADA3" w14:textId="77777777" w:rsidR="001F25B8" w:rsidRDefault="001F25B8" w:rsidP="00CF245F"/>
    <w:p w14:paraId="5C56624B" w14:textId="77777777" w:rsidR="001F25B8" w:rsidRDefault="001F25B8" w:rsidP="00CF245F"/>
    <w:p w14:paraId="6D80C6F8" w14:textId="77777777" w:rsidR="001F25B8" w:rsidRDefault="001F25B8" w:rsidP="00CF245F"/>
    <w:p w14:paraId="34836D5A" w14:textId="77777777" w:rsidR="000E210C" w:rsidRDefault="000E210C">
      <w:pPr>
        <w:overflowPunct/>
        <w:autoSpaceDE/>
        <w:autoSpaceDN/>
        <w:adjustRightInd/>
        <w:jc w:val="left"/>
        <w:textAlignment w:val="auto"/>
        <w:rPr>
          <w:b/>
          <w:caps/>
          <w:kern w:val="24"/>
          <w:sz w:val="24"/>
          <w:szCs w:val="24"/>
        </w:rPr>
      </w:pPr>
      <w:r>
        <w:br w:type="page"/>
      </w:r>
    </w:p>
    <w:p w14:paraId="311118D0" w14:textId="6A540652" w:rsidR="001F25B8" w:rsidRDefault="00D03D64" w:rsidP="003977A4">
      <w:pPr>
        <w:pStyle w:val="Heading1"/>
      </w:pPr>
      <w:bookmarkStart w:id="14" w:name="_Toc167725912"/>
      <w:r>
        <w:lastRenderedPageBreak/>
        <w:t>PWM-CM3 Desc</w:t>
      </w:r>
      <w:r w:rsidR="000E210C">
        <w:t>ription</w:t>
      </w:r>
      <w:bookmarkEnd w:id="14"/>
    </w:p>
    <w:p w14:paraId="72178CD4" w14:textId="147458D8" w:rsidR="000E210C" w:rsidRPr="000E210C" w:rsidRDefault="000E210C" w:rsidP="000E210C">
      <w:pPr>
        <w:pStyle w:val="Heading3"/>
      </w:pPr>
      <w:bookmarkStart w:id="15" w:name="_Toc167725913"/>
      <w:r>
        <w:t>Peak Current</w:t>
      </w:r>
      <w:bookmarkEnd w:id="1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5387"/>
      </w:tblGrid>
      <w:tr w:rsidR="00967BFB" w14:paraId="35599A88" w14:textId="77777777" w:rsidTr="00F875C5">
        <w:tc>
          <w:tcPr>
            <w:tcW w:w="3964" w:type="dxa"/>
          </w:tcPr>
          <w:p w14:paraId="118AC1E7" w14:textId="31311DCD" w:rsidR="00D10162" w:rsidRDefault="005615D9" w:rsidP="004A2966">
            <w:r w:rsidRPr="00DD34B8">
              <w:drawing>
                <wp:inline distT="0" distB="0" distL="0" distR="0" wp14:anchorId="24FE95B2" wp14:editId="1B9651FA">
                  <wp:extent cx="2174075" cy="2627006"/>
                  <wp:effectExtent l="0" t="0" r="0" b="1905"/>
                  <wp:docPr id="1417859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8599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9" cy="269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14:paraId="19C18FBC" w14:textId="4E7BC288" w:rsidR="000C0D4C" w:rsidRDefault="002212EF" w:rsidP="00CF245F">
            <w:r>
              <w:t xml:space="preserve">For a slope compensated Current Mode </w:t>
            </w:r>
            <w:r w:rsidR="005B2037">
              <w:t xml:space="preserve">the </w:t>
            </w:r>
            <w:r w:rsidR="00A8084D">
              <w:t xml:space="preserve">peak inductor current </w:t>
            </w:r>
            <w:r w:rsidR="00825D5D">
              <w:t>is</w:t>
            </w:r>
            <w:r w:rsidR="00636EF2">
              <w:t xml:space="preserve"> </w:t>
            </w:r>
            <w:r w:rsidR="000C0D4C">
              <w:t>(</w:t>
            </w:r>
            <w:r w:rsidR="00636EF2">
              <w:t xml:space="preserve">Vc </w:t>
            </w:r>
            <w:r w:rsidR="000C0D4C">
              <w:t>–</w:t>
            </w:r>
            <w:r w:rsidR="00636EF2">
              <w:t xml:space="preserve"> SlopeAmp</w:t>
            </w:r>
            <w:r w:rsidR="000C0D4C">
              <w:t xml:space="preserve"> * Don )</w:t>
            </w:r>
            <w:r w:rsidR="00825D5D">
              <w:t xml:space="preserve"> </w:t>
            </w:r>
            <w:r w:rsidR="000C0D4C">
              <w:t>/ Ri where:</w:t>
            </w:r>
            <w:r w:rsidR="00636EF2">
              <w:br/>
            </w:r>
            <w:r w:rsidR="00636EF2">
              <w:br/>
            </w:r>
            <w:r w:rsidR="000C0D4C">
              <w:t xml:space="preserve">Vc  </w:t>
            </w:r>
            <w:r w:rsidR="005A494E">
              <w:t>=</w:t>
            </w:r>
            <w:r w:rsidR="00825D5D">
              <w:t xml:space="preserve"> </w:t>
            </w:r>
            <w:r w:rsidR="0032475D">
              <w:t xml:space="preserve">control voltage </w:t>
            </w:r>
          </w:p>
          <w:p w14:paraId="2DB0CEB9" w14:textId="1FC609C5" w:rsidR="00D10162" w:rsidRDefault="007F3A89" w:rsidP="00CF245F">
            <w:r>
              <w:t xml:space="preserve">Ri </w:t>
            </w:r>
            <w:r w:rsidR="005A494E">
              <w:t>=</w:t>
            </w:r>
            <w:r>
              <w:t xml:space="preserve"> </w:t>
            </w:r>
            <w:r w:rsidR="0032475D">
              <w:t xml:space="preserve">equivalent sense resistor </w:t>
            </w:r>
          </w:p>
          <w:p w14:paraId="61FF0842" w14:textId="1CD7B3D7" w:rsidR="00D841E6" w:rsidRDefault="00D841E6" w:rsidP="00CF245F">
            <w:r>
              <w:t xml:space="preserve">Don </w:t>
            </w:r>
            <w:r w:rsidR="005A494E">
              <w:t>=</w:t>
            </w:r>
            <w:r>
              <w:t xml:space="preserve"> On-Time duty cycle</w:t>
            </w:r>
          </w:p>
          <w:p w14:paraId="127D4812" w14:textId="77777777" w:rsidR="00D841E6" w:rsidRDefault="00D841E6" w:rsidP="00CF245F">
            <w:r>
              <w:t>SlopeAmp</w:t>
            </w:r>
            <w:r w:rsidR="008A73D9">
              <w:t xml:space="preserve"> </w:t>
            </w:r>
            <w:r w:rsidR="005A494E">
              <w:t>=</w:t>
            </w:r>
            <w:r w:rsidR="008A73D9">
              <w:t xml:space="preserve"> value of the slope compensation </w:t>
            </w:r>
            <w:r w:rsidR="005A494E">
              <w:t>for Don = 1</w:t>
            </w:r>
          </w:p>
          <w:p w14:paraId="72ED4585" w14:textId="77777777" w:rsidR="001B5958" w:rsidRDefault="001B5958" w:rsidP="00CF245F"/>
          <w:p w14:paraId="133D6508" w14:textId="370B8423" w:rsidR="001B5958" w:rsidRDefault="009B1F78" w:rsidP="00CF245F">
            <w:r>
              <w:t xml:space="preserve">But </w:t>
            </w:r>
            <w:r w:rsidR="00776839">
              <w:t>the peak current cannot go below</w:t>
            </w:r>
            <w:r w:rsidR="00024948">
              <w:t xml:space="preserve"> the value determined by the minimum duty cycle</w:t>
            </w:r>
            <w:r w:rsidR="00F55FF4">
              <w:t xml:space="preserve"> and the V = L di/dt</w:t>
            </w:r>
            <w:r w:rsidR="007B7114">
              <w:t xml:space="preserve"> relationship.</w:t>
            </w:r>
            <w:r>
              <w:t xml:space="preserve"> </w:t>
            </w:r>
          </w:p>
        </w:tc>
      </w:tr>
      <w:tr w:rsidR="00F56FAE" w14:paraId="1ACEF42C" w14:textId="77777777" w:rsidTr="00F875C5">
        <w:tc>
          <w:tcPr>
            <w:tcW w:w="3964" w:type="dxa"/>
          </w:tcPr>
          <w:p w14:paraId="46694E9E" w14:textId="3575AD0A" w:rsidR="00F56FAE" w:rsidRPr="00DD34B8" w:rsidRDefault="00F56FAE" w:rsidP="00F875C5">
            <w:pPr>
              <w:pStyle w:val="Caption"/>
            </w:pPr>
            <w:bookmarkStart w:id="16" w:name="_Toc178624557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 xml:space="preserve"> Current Mode Peak Current</w:t>
            </w:r>
            <w:bookmarkEnd w:id="16"/>
          </w:p>
        </w:tc>
        <w:tc>
          <w:tcPr>
            <w:tcW w:w="5387" w:type="dxa"/>
          </w:tcPr>
          <w:p w14:paraId="50F9D0E0" w14:textId="77777777" w:rsidR="00F56FAE" w:rsidRDefault="00F56FAE" w:rsidP="00CF245F"/>
        </w:tc>
      </w:tr>
    </w:tbl>
    <w:p w14:paraId="11C3B12B" w14:textId="74800158" w:rsidR="00F93CDF" w:rsidRDefault="005D2C7D" w:rsidP="000E210C">
      <w:pPr>
        <w:pStyle w:val="Heading3"/>
      </w:pPr>
      <w:bookmarkStart w:id="17" w:name="_Toc167725914"/>
      <w:r>
        <w:t>Duty Cycle</w:t>
      </w:r>
      <w:bookmarkEnd w:id="17"/>
    </w:p>
    <w:p w14:paraId="4362FFED" w14:textId="7EC9B2F7" w:rsidR="00F93CDF" w:rsidRDefault="009D6298" w:rsidP="00CF245F">
      <w:r w:rsidRPr="009D6298">
        <w:rPr>
          <w:noProof/>
        </w:rPr>
        <w:drawing>
          <wp:inline distT="0" distB="0" distL="0" distR="0" wp14:anchorId="1AE3A2B2" wp14:editId="780722AB">
            <wp:extent cx="6202680" cy="1816100"/>
            <wp:effectExtent l="0" t="0" r="7620" b="0"/>
            <wp:docPr id="37927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779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75FA" w14:textId="1B83BAAE" w:rsidR="00F93CDF" w:rsidRDefault="00CE567D" w:rsidP="009A0368">
      <w:pPr>
        <w:pStyle w:val="Caption"/>
      </w:pPr>
      <w:bookmarkStart w:id="18" w:name="_Toc178624558"/>
      <w:r>
        <w:t xml:space="preserve">Figure </w:t>
      </w:r>
      <w:fldSimple w:instr=" SEQ Figure \* ARABIC ">
        <w:r w:rsidR="00C94CDC">
          <w:rPr>
            <w:noProof/>
          </w:rPr>
          <w:t>9</w:t>
        </w:r>
      </w:fldSimple>
      <w:r>
        <w:t xml:space="preserve"> Du</w:t>
      </w:r>
      <w:r w:rsidR="009A0368">
        <w:t>ty Cycle</w:t>
      </w:r>
      <w:bookmarkEnd w:id="18"/>
    </w:p>
    <w:p w14:paraId="76958FEA" w14:textId="39F27A44" w:rsidR="0075390A" w:rsidRDefault="0075390A" w:rsidP="00CF245F"/>
    <w:p w14:paraId="6655B61A" w14:textId="62BEEFE7" w:rsidR="00445837" w:rsidRDefault="00CC487A" w:rsidP="00CF245F">
      <w:r>
        <w:t xml:space="preserve">The On Time duty cycle </w:t>
      </w:r>
      <w:r w:rsidR="00BD43B7">
        <w:t xml:space="preserve">(Don) </w:t>
      </w:r>
      <w:r>
        <w:t xml:space="preserve">is </w:t>
      </w:r>
      <w:r w:rsidR="0020697F">
        <w:t>when</w:t>
      </w:r>
      <w:r w:rsidR="008D46EC">
        <w:t xml:space="preserve"> the magnetizing </w:t>
      </w:r>
      <w:r w:rsidR="0020697F">
        <w:t xml:space="preserve">current is flowing </w:t>
      </w:r>
      <w:r w:rsidR="00BD43B7">
        <w:t xml:space="preserve">ie. </w:t>
      </w:r>
      <w:r w:rsidR="00FC2A9B">
        <w:t>the current in the inductor is increasing.</w:t>
      </w:r>
    </w:p>
    <w:p w14:paraId="0830FB9D" w14:textId="77777777" w:rsidR="00B27321" w:rsidRDefault="00B27321" w:rsidP="00CF245F"/>
    <w:p w14:paraId="3F9ECEE4" w14:textId="53B13C77" w:rsidR="00B27321" w:rsidRDefault="00B27321" w:rsidP="00B27321">
      <w:r>
        <w:t>The Off Time duty cycle (D</w:t>
      </w:r>
      <w:r w:rsidR="002E654F">
        <w:t>o</w:t>
      </w:r>
      <w:r>
        <w:t>ff) is when the demagnetizing current is flowing ie. the current in the inductor is decreasing.</w:t>
      </w:r>
    </w:p>
    <w:p w14:paraId="67E30CFE" w14:textId="77777777" w:rsidR="009463B3" w:rsidRDefault="009463B3" w:rsidP="00B27321"/>
    <w:p w14:paraId="34662A6D" w14:textId="394B5DF7" w:rsidR="009463B3" w:rsidRDefault="009463B3" w:rsidP="00B27321">
      <w:r>
        <w:t xml:space="preserve">The </w:t>
      </w:r>
      <w:r w:rsidR="00FE6C2A">
        <w:t>model has</w:t>
      </w:r>
      <w:r>
        <w:t xml:space="preserve"> t</w:t>
      </w:r>
      <w:r w:rsidR="00FE6C2A">
        <w:t>w</w:t>
      </w:r>
      <w:r>
        <w:t>o modes of</w:t>
      </w:r>
      <w:r w:rsidR="00FE6C2A">
        <w:t xml:space="preserve"> operation Discontinuous Current Mode (DCM) and Continuous Current Mode (CCM)</w:t>
      </w:r>
      <w:r w:rsidR="006A4333">
        <w:t xml:space="preserve">. </w:t>
      </w:r>
      <w:r w:rsidR="00F113B1">
        <w:t>The DCM and CCM duty</w:t>
      </w:r>
      <w:r w:rsidR="000F282E">
        <w:t xml:space="preserve"> cycles are determined </w:t>
      </w:r>
      <w:r w:rsidR="00335252">
        <w:t>and</w:t>
      </w:r>
      <w:r w:rsidR="003D0648">
        <w:t xml:space="preserve"> </w:t>
      </w:r>
      <w:r w:rsidR="00666FF4">
        <w:t>CCM</w:t>
      </w:r>
      <w:r w:rsidR="003D0648">
        <w:t xml:space="preserve"> is </w:t>
      </w:r>
      <w:r w:rsidR="00666FF4">
        <w:t>selected</w:t>
      </w:r>
      <w:r w:rsidR="00042095">
        <w:t xml:space="preserve"> if the </w:t>
      </w:r>
      <w:r w:rsidR="00D10BE6">
        <w:t>total</w:t>
      </w:r>
      <w:r w:rsidR="00042095">
        <w:t xml:space="preserve"> </w:t>
      </w:r>
      <w:r w:rsidR="00F44612">
        <w:t xml:space="preserve">DCM </w:t>
      </w:r>
      <w:r w:rsidR="00042095">
        <w:t>Don</w:t>
      </w:r>
      <w:r w:rsidR="00D10BE6">
        <w:t xml:space="preserve"> and Doff duty is greater than one</w:t>
      </w:r>
      <w:r w:rsidR="001B7CE1">
        <w:t xml:space="preserve"> otherwise </w:t>
      </w:r>
      <w:r w:rsidR="00643AFC">
        <w:t>the DCM values are used</w:t>
      </w:r>
      <w:r w:rsidR="00CE567D">
        <w:t>.</w:t>
      </w:r>
    </w:p>
    <w:p w14:paraId="36644459" w14:textId="77777777" w:rsidR="00B27321" w:rsidRDefault="00B27321" w:rsidP="00CF245F"/>
    <w:p w14:paraId="590875FB" w14:textId="150B677F" w:rsidR="00445837" w:rsidRDefault="00C53A49" w:rsidP="00CF245F">
      <w:r>
        <w:t xml:space="preserve">The </w:t>
      </w:r>
      <w:r w:rsidR="00C30193">
        <w:t xml:space="preserve">DCM </w:t>
      </w:r>
      <w:r w:rsidR="00887524">
        <w:t xml:space="preserve">Don and Doff </w:t>
      </w:r>
      <w:r w:rsidR="00240B8D">
        <w:t>duty cycles are calculated</w:t>
      </w:r>
      <w:r w:rsidR="00F1143E">
        <w:t xml:space="preserve"> using the V = L di/dt relationship</w:t>
      </w:r>
      <w:r w:rsidR="00B70DA9">
        <w:t>.</w:t>
      </w:r>
      <w:r w:rsidR="00A821F4">
        <w:t xml:space="preserve"> </w:t>
      </w:r>
      <w:r w:rsidR="00FE601B">
        <w:t xml:space="preserve">It is easily seen that the </w:t>
      </w:r>
      <w:r w:rsidR="004B35E8">
        <w:t xml:space="preserve">magnitude of the current </w:t>
      </w:r>
      <w:r w:rsidR="00FE601B">
        <w:t>slop</w:t>
      </w:r>
      <w:r w:rsidR="004B35E8">
        <w:t xml:space="preserve">e is proportional to the </w:t>
      </w:r>
      <w:r w:rsidR="00896CD6">
        <w:t>voltage across the inductor</w:t>
      </w:r>
      <w:r w:rsidR="00F4379B">
        <w:t xml:space="preserve"> and </w:t>
      </w:r>
      <w:r w:rsidR="00A11120">
        <w:t xml:space="preserve">inversely proportional to the </w:t>
      </w:r>
      <w:r w:rsidR="002A7F23">
        <w:t xml:space="preserve">relative duty cycle. </w:t>
      </w:r>
      <w:r w:rsidR="00D14009">
        <w:t xml:space="preserve">The CCM </w:t>
      </w:r>
      <w:r w:rsidR="0063453E">
        <w:t xml:space="preserve">Don </w:t>
      </w:r>
      <w:r w:rsidR="009A5148">
        <w:t>duty cycle make</w:t>
      </w:r>
      <w:r w:rsidR="0063453E">
        <w:t>s</w:t>
      </w:r>
      <w:r w:rsidR="009A5148">
        <w:t xml:space="preserve"> use of this</w:t>
      </w:r>
      <w:r w:rsidR="0063453E">
        <w:t xml:space="preserve"> </w:t>
      </w:r>
      <w:r w:rsidR="006E08B7">
        <w:t>so</w:t>
      </w:r>
      <w:r w:rsidR="00B4215C">
        <w:t xml:space="preserve"> </w:t>
      </w:r>
      <w:r w:rsidR="00A7501E">
        <w:t xml:space="preserve">Don can be calculated from the </w:t>
      </w:r>
      <w:r w:rsidR="00A42946">
        <w:t>inductors magnetizing and de</w:t>
      </w:r>
      <w:r w:rsidR="00357453">
        <w:t>magnetizing voltage.</w:t>
      </w:r>
      <w:r w:rsidR="009A5148">
        <w:t xml:space="preserve"> </w:t>
      </w:r>
    </w:p>
    <w:p w14:paraId="7DD4F3E3" w14:textId="77777777" w:rsidR="00C53A49" w:rsidRDefault="00C53A49" w:rsidP="00CF245F"/>
    <w:p w14:paraId="47C2C396" w14:textId="1284C023" w:rsidR="008F4D7A" w:rsidRDefault="007C520B" w:rsidP="00CF245F">
      <w:r>
        <w:t xml:space="preserve">Note: </w:t>
      </w:r>
      <w:r w:rsidR="004978F3">
        <w:t>The</w:t>
      </w:r>
      <w:r w:rsidR="00CF245F">
        <w:t xml:space="preserve"> model occasionally has difficulty finding a DC bias point and will often stop during a Transient simulation wit</w:t>
      </w:r>
      <w:r w:rsidR="0083122C">
        <w:t xml:space="preserve">h a “Time step too small error”. This </w:t>
      </w:r>
      <w:r w:rsidR="00765D3D">
        <w:t xml:space="preserve">occurrence of this error can be reduced </w:t>
      </w:r>
      <w:r w:rsidR="0083122C">
        <w:t>by adding single pole</w:t>
      </w:r>
      <w:r w:rsidR="00B67024">
        <w:t>,</w:t>
      </w:r>
      <w:r w:rsidR="0083122C">
        <w:t xml:space="preserve"> low pass filters </w:t>
      </w:r>
      <w:r w:rsidR="008723BD">
        <w:t xml:space="preserve">to </w:t>
      </w:r>
      <w:r w:rsidR="008F4D7A">
        <w:t xml:space="preserve">some signals. </w:t>
      </w:r>
    </w:p>
    <w:p w14:paraId="2DAC1A2A" w14:textId="77777777" w:rsidR="007E6BDB" w:rsidRDefault="007E6BDB" w:rsidP="00CF245F"/>
    <w:p w14:paraId="16E16DC5" w14:textId="77777777" w:rsidR="007E6BDB" w:rsidRDefault="007E6BDB" w:rsidP="00CF245F"/>
    <w:p w14:paraId="7BDDEFB1" w14:textId="26C69DB9" w:rsidR="003B47CC" w:rsidRDefault="003B47CC" w:rsidP="00675CE5">
      <w:pPr>
        <w:pStyle w:val="Heading3"/>
      </w:pPr>
      <w:bookmarkStart w:id="19" w:name="_Toc167725915"/>
      <w:r>
        <w:lastRenderedPageBreak/>
        <w:t>Mode Selection</w:t>
      </w:r>
      <w:bookmarkEnd w:id="19"/>
    </w:p>
    <w:p w14:paraId="793176C1" w14:textId="77777777" w:rsidR="007E6BDB" w:rsidRDefault="007E6BDB" w:rsidP="00CF245F"/>
    <w:p w14:paraId="648982A0" w14:textId="1B023DCE" w:rsidR="007E6BDB" w:rsidRDefault="00A82AE8" w:rsidP="008E04EF">
      <w:pPr>
        <w:jc w:val="center"/>
      </w:pPr>
      <w:r w:rsidRPr="00A82AE8">
        <w:rPr>
          <w:noProof/>
        </w:rPr>
        <w:drawing>
          <wp:inline distT="0" distB="0" distL="0" distR="0" wp14:anchorId="4009D59D" wp14:editId="3082DA3B">
            <wp:extent cx="6202680" cy="2533650"/>
            <wp:effectExtent l="0" t="0" r="7620" b="0"/>
            <wp:docPr id="140230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03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7CD0" w14:textId="77777777" w:rsidR="007E6BDB" w:rsidRDefault="007E6BDB" w:rsidP="00CF245F"/>
    <w:p w14:paraId="1FD64753" w14:textId="5F4D26D5" w:rsidR="008E04EF" w:rsidRDefault="008E04EF" w:rsidP="008E04EF">
      <w:pPr>
        <w:pStyle w:val="Caption"/>
      </w:pPr>
      <w:bookmarkStart w:id="20" w:name="_Toc178624559"/>
      <w:r>
        <w:t xml:space="preserve">Figure </w:t>
      </w:r>
      <w:fldSimple w:instr=" SEQ Figure \* ARABIC ">
        <w:r w:rsidR="00C94CDC">
          <w:rPr>
            <w:noProof/>
          </w:rPr>
          <w:t>10</w:t>
        </w:r>
      </w:fldSimple>
      <w:r>
        <w:t xml:space="preserve"> Mode </w:t>
      </w:r>
      <w:r w:rsidR="00A71670">
        <w:t>Selection</w:t>
      </w:r>
      <w:bookmarkEnd w:id="20"/>
    </w:p>
    <w:p w14:paraId="542F1500" w14:textId="7285F174" w:rsidR="007E6BDB" w:rsidRDefault="009D1A5C" w:rsidP="00CF245F">
      <w:r>
        <w:t xml:space="preserve">While the </w:t>
      </w:r>
      <w:r w:rsidR="00401C8F">
        <w:t xml:space="preserve">Mode Selection signal CCM is simply </w:t>
      </w:r>
      <w:r w:rsidR="00397A48">
        <w:t>true (</w:t>
      </w:r>
      <w:r w:rsidR="00963FF3">
        <w:t>1) when the DCM Don</w:t>
      </w:r>
      <w:r w:rsidR="00E21F1B">
        <w:t xml:space="preserve"> + Doff is greater than 1</w:t>
      </w:r>
      <w:r w:rsidR="006C60C0">
        <w:t>,</w:t>
      </w:r>
      <w:r w:rsidR="000F127E">
        <w:t xml:space="preserve"> hysteresis has been added</w:t>
      </w:r>
      <w:r w:rsidR="00DF198D">
        <w:t xml:space="preserve"> to </w:t>
      </w:r>
      <w:r w:rsidR="00DC105F">
        <w:t xml:space="preserve">stop the CCM signal </w:t>
      </w:r>
      <w:r w:rsidR="00DB16DA">
        <w:t xml:space="preserve">quickly </w:t>
      </w:r>
      <w:r w:rsidR="00DC105F">
        <w:t xml:space="preserve">toggling </w:t>
      </w:r>
      <w:r w:rsidR="00261349">
        <w:t xml:space="preserve">back on forth </w:t>
      </w:r>
      <w:r w:rsidR="00DB16DA">
        <w:t>on a DCM</w:t>
      </w:r>
      <w:r w:rsidR="00261349">
        <w:t>-CCM transition</w:t>
      </w:r>
      <w:r w:rsidR="008E1A23">
        <w:t>.</w:t>
      </w:r>
      <w:r w:rsidR="001C60C1">
        <w:t xml:space="preserve"> </w:t>
      </w:r>
      <w:r w:rsidR="008E1A23">
        <w:t>This</w:t>
      </w:r>
      <w:r w:rsidR="009B7C84">
        <w:t xml:space="preserve"> improve</w:t>
      </w:r>
      <w:r w:rsidR="008E1A23">
        <w:t>s</w:t>
      </w:r>
      <w:r w:rsidR="009B7C84">
        <w:t xml:space="preserve"> the transient simulation speed.</w:t>
      </w:r>
    </w:p>
    <w:p w14:paraId="5E60D1F2" w14:textId="77777777" w:rsidR="007E6BDB" w:rsidRDefault="007E6BDB" w:rsidP="00CF245F"/>
    <w:p w14:paraId="60626EEF" w14:textId="16FB36DF" w:rsidR="007E6BDB" w:rsidRDefault="003779F7" w:rsidP="00CF245F">
      <w:pPr>
        <w:pStyle w:val="Heading3"/>
      </w:pPr>
      <w:bookmarkStart w:id="21" w:name="_Toc167725916"/>
      <w:r>
        <w:t>Current Calculation</w:t>
      </w:r>
      <w:bookmarkEnd w:id="21"/>
    </w:p>
    <w:p w14:paraId="47C2C3A3" w14:textId="09EC2EAF" w:rsidR="004765D6" w:rsidRDefault="0039139B" w:rsidP="004969CC">
      <w:pPr>
        <w:jc w:val="center"/>
      </w:pPr>
      <w:r w:rsidRPr="0039139B">
        <w:rPr>
          <w:noProof/>
        </w:rPr>
        <w:drawing>
          <wp:inline distT="0" distB="0" distL="0" distR="0" wp14:anchorId="44C7AA18" wp14:editId="1DDC3138">
            <wp:extent cx="3127146" cy="2416751"/>
            <wp:effectExtent l="0" t="0" r="0" b="3175"/>
            <wp:docPr id="183406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47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068" cy="242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A4" w14:textId="652716EB" w:rsidR="004969CC" w:rsidRDefault="004969CC" w:rsidP="004969CC">
      <w:pPr>
        <w:pStyle w:val="Caption"/>
      </w:pPr>
      <w:bookmarkStart w:id="22" w:name="_Toc178624560"/>
      <w:r>
        <w:t xml:space="preserve">Figure </w:t>
      </w:r>
      <w:fldSimple w:instr=" SEQ Figure \* ARABIC ">
        <w:r w:rsidR="00C94CDC">
          <w:rPr>
            <w:noProof/>
          </w:rPr>
          <w:t>11</w:t>
        </w:r>
      </w:fldSimple>
      <w:r>
        <w:t xml:space="preserve"> </w:t>
      </w:r>
      <w:r w:rsidR="0039139B">
        <w:t>Current Calculation</w:t>
      </w:r>
      <w:bookmarkEnd w:id="22"/>
    </w:p>
    <w:p w14:paraId="2CDBF0EB" w14:textId="015F9292" w:rsidR="00975F2B" w:rsidRDefault="00C56878" w:rsidP="00975F2B">
      <w:r>
        <w:t xml:space="preserve">The </w:t>
      </w:r>
      <w:r w:rsidR="000221AE">
        <w:t xml:space="preserve">change in inductor current </w:t>
      </w:r>
      <w:r w:rsidR="00984F06">
        <w:t xml:space="preserve">(delta_I_mag) </w:t>
      </w:r>
      <w:r w:rsidR="00B82FEB">
        <w:t xml:space="preserve">or </w:t>
      </w:r>
      <w:r w:rsidR="004348EB">
        <w:t xml:space="preserve">Peak-to-Peak current </w:t>
      </w:r>
      <w:r w:rsidR="00E03CC7">
        <w:t xml:space="preserve">can be found using the V = L di/dt </w:t>
      </w:r>
      <w:r w:rsidR="0035244C">
        <w:t>relationship.</w:t>
      </w:r>
      <w:r w:rsidR="002151C2">
        <w:t xml:space="preserve"> Then the </w:t>
      </w:r>
      <w:r w:rsidR="008439F2">
        <w:t>minimum inductor current</w:t>
      </w:r>
      <w:r w:rsidR="006C77E2">
        <w:t xml:space="preserve"> (I_min_mag) can be calculated and finally</w:t>
      </w:r>
      <w:r w:rsidR="00701A40">
        <w:t xml:space="preserve"> the magnetizing current (I_mag) and de</w:t>
      </w:r>
      <w:r w:rsidR="00A75AC2">
        <w:t>magnetizing current (I_demag) can be calculated.</w:t>
      </w:r>
    </w:p>
    <w:p w14:paraId="3E94B1E3" w14:textId="77777777" w:rsidR="00D06367" w:rsidRDefault="00D06367" w:rsidP="00975F2B"/>
    <w:p w14:paraId="0EF21E5D" w14:textId="77777777" w:rsidR="00A16E14" w:rsidRDefault="00A16E14">
      <w:pPr>
        <w:overflowPunct/>
        <w:autoSpaceDE/>
        <w:autoSpaceDN/>
        <w:adjustRightInd/>
        <w:jc w:val="left"/>
        <w:textAlignment w:val="auto"/>
        <w:rPr>
          <w:b/>
          <w:sz w:val="22"/>
          <w:szCs w:val="22"/>
        </w:rPr>
      </w:pPr>
      <w:r>
        <w:br w:type="page"/>
      </w:r>
    </w:p>
    <w:p w14:paraId="6A6D8AC3" w14:textId="35260748" w:rsidR="00D06367" w:rsidRDefault="00B35810" w:rsidP="00A16E14">
      <w:pPr>
        <w:pStyle w:val="Heading3"/>
      </w:pPr>
      <w:bookmarkStart w:id="23" w:name="_Toc167725917"/>
      <w:r>
        <w:lastRenderedPageBreak/>
        <w:t>Induced Inductor Voltage</w:t>
      </w:r>
      <w:bookmarkEnd w:id="23"/>
    </w:p>
    <w:p w14:paraId="5AC8E2F5" w14:textId="77777777" w:rsidR="00A16E14" w:rsidRDefault="00A16E14" w:rsidP="00A16E14">
      <w:pPr>
        <w:pStyle w:val="Body"/>
      </w:pPr>
    </w:p>
    <w:p w14:paraId="0EB9F445" w14:textId="3D08032A" w:rsidR="00A16E14" w:rsidRDefault="00823B9B" w:rsidP="004376EC">
      <w:pPr>
        <w:pStyle w:val="Body"/>
        <w:jc w:val="center"/>
      </w:pPr>
      <w:r w:rsidRPr="00823B9B">
        <w:rPr>
          <w:noProof/>
        </w:rPr>
        <w:drawing>
          <wp:inline distT="0" distB="0" distL="0" distR="0" wp14:anchorId="776E4370" wp14:editId="686197F3">
            <wp:extent cx="4028049" cy="3577739"/>
            <wp:effectExtent l="0" t="0" r="0" b="3810"/>
            <wp:docPr id="347393442" name="Picture 1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93442" name="Picture 1" descr="A diagram of electrical wir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2495" cy="35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AB" w14:textId="7EC52378" w:rsidR="003D535F" w:rsidRDefault="00765D3D" w:rsidP="00765D3D">
      <w:pPr>
        <w:pStyle w:val="Caption"/>
      </w:pPr>
      <w:bookmarkStart w:id="24" w:name="_Toc178624561"/>
      <w:r>
        <w:t xml:space="preserve">Figure </w:t>
      </w:r>
      <w:fldSimple w:instr=" SEQ Figure \* ARABIC ">
        <w:r w:rsidR="00C94CDC">
          <w:rPr>
            <w:noProof/>
          </w:rPr>
          <w:t>12</w:t>
        </w:r>
      </w:fldSimple>
      <w:r>
        <w:t xml:space="preserve"> </w:t>
      </w:r>
      <w:r w:rsidR="00FB0323">
        <w:t>Induced Inductor Voltage</w:t>
      </w:r>
      <w:bookmarkEnd w:id="24"/>
    </w:p>
    <w:p w14:paraId="47C2C3AC" w14:textId="04EBBCAB" w:rsidR="003D535F" w:rsidRDefault="001464E6" w:rsidP="003D535F">
      <w:r>
        <w:t xml:space="preserve">In CCM </w:t>
      </w:r>
      <w:r w:rsidR="008A557D">
        <w:t xml:space="preserve">the inductor current does not return to zero </w:t>
      </w:r>
      <w:r w:rsidR="000B095C">
        <w:t xml:space="preserve">and a change in the </w:t>
      </w:r>
      <w:r w:rsidR="00AE1CB1">
        <w:t xml:space="preserve">minimum </w:t>
      </w:r>
      <w:r w:rsidR="000B095C">
        <w:t>inductor</w:t>
      </w:r>
      <w:r w:rsidR="00AE1CB1">
        <w:t xml:space="preserve"> current will result in a voltage across the inductor</w:t>
      </w:r>
      <w:r w:rsidR="002B43D2">
        <w:t xml:space="preserve">, effectively </w:t>
      </w:r>
      <w:r w:rsidR="00CB15C0">
        <w:t>changing the inductors magnetizing and de</w:t>
      </w:r>
      <w:r w:rsidR="00287837">
        <w:t>magnetizing voltage.</w:t>
      </w:r>
      <w:r w:rsidR="007229F2">
        <w:t xml:space="preserve"> This can be </w:t>
      </w:r>
      <w:r w:rsidR="00C8702B">
        <w:t xml:space="preserve">accounted for by </w:t>
      </w:r>
      <w:r w:rsidR="007964C3">
        <w:t>pa</w:t>
      </w:r>
      <w:r w:rsidR="00463815">
        <w:t xml:space="preserve">ssing the </w:t>
      </w:r>
      <w:r w:rsidR="002635EB">
        <w:t xml:space="preserve">calculated </w:t>
      </w:r>
      <w:r w:rsidR="00463815">
        <w:t>minimum inductor current (I_min_mag)</w:t>
      </w:r>
      <w:r w:rsidR="00D2055C">
        <w:t xml:space="preserve"> through an inductor</w:t>
      </w:r>
      <w:r w:rsidR="005A0518">
        <w:t xml:space="preserve">, measuring the inductor voltage and then </w:t>
      </w:r>
      <w:r w:rsidR="00C27746">
        <w:t xml:space="preserve">adding (or subtracting) the </w:t>
      </w:r>
      <w:r w:rsidR="00073C86">
        <w:t xml:space="preserve">I_min_mag induced inductor voltage </w:t>
      </w:r>
      <w:r w:rsidR="00604C2E">
        <w:t xml:space="preserve">from the steady state </w:t>
      </w:r>
      <w:r w:rsidR="00E0548F">
        <w:t>inductor voltage.</w:t>
      </w:r>
    </w:p>
    <w:p w14:paraId="79A99EC1" w14:textId="77777777" w:rsidR="00A17C16" w:rsidRDefault="00A17C16" w:rsidP="003D535F"/>
    <w:p w14:paraId="53F261F6" w14:textId="4A142280" w:rsidR="00A17C16" w:rsidRDefault="00AC6486" w:rsidP="003D535F">
      <w:r>
        <w:t xml:space="preserve">Spice </w:t>
      </w:r>
      <w:r w:rsidR="00FC1669">
        <w:t xml:space="preserve">does not like an inductor being driven from a current </w:t>
      </w:r>
      <w:r w:rsidR="002B19CD">
        <w:t>source,</w:t>
      </w:r>
      <w:r w:rsidR="005642FD">
        <w:t xml:space="preserve"> so a capacitor Cs</w:t>
      </w:r>
      <w:r w:rsidR="00CC313C">
        <w:t xml:space="preserve"> needs to be added in parallel with the inductor</w:t>
      </w:r>
      <w:r w:rsidR="00AC7EA6">
        <w:t xml:space="preserve">. The </w:t>
      </w:r>
      <w:r w:rsidR="00E37162">
        <w:t xml:space="preserve">value of the capacitor was chosen to </w:t>
      </w:r>
      <w:r w:rsidR="00AC7EA6">
        <w:t xml:space="preserve">resonant </w:t>
      </w:r>
      <w:r w:rsidR="002B19CD">
        <w:t>at</w:t>
      </w:r>
      <w:r w:rsidR="001C1614">
        <w:t xml:space="preserve"> </w:t>
      </w:r>
      <w:r w:rsidR="00823B9B">
        <w:t xml:space="preserve">half </w:t>
      </w:r>
      <w:r w:rsidR="002B19CD">
        <w:t>the switching frequency.</w:t>
      </w:r>
      <w:r w:rsidR="00662E83">
        <w:t xml:space="preserve"> </w:t>
      </w:r>
      <w:r w:rsidR="009F497D">
        <w:t>To re</w:t>
      </w:r>
      <w:r w:rsidR="00735AA2">
        <w:t>duce ringing, a</w:t>
      </w:r>
      <w:r w:rsidR="00866041">
        <w:t xml:space="preserve"> </w:t>
      </w:r>
      <w:r w:rsidR="00F42156">
        <w:t xml:space="preserve">Q </w:t>
      </w:r>
      <w:r w:rsidR="00866041">
        <w:t xml:space="preserve">value of </w:t>
      </w:r>
      <w:r w:rsidR="004241AE">
        <w:t>5</w:t>
      </w:r>
      <w:r w:rsidR="00866041">
        <w:t xml:space="preserve"> </w:t>
      </w:r>
      <w:r w:rsidR="00F42156">
        <w:t>was chosen for</w:t>
      </w:r>
      <w:r w:rsidR="00866041">
        <w:t xml:space="preserve"> the resonant circuit</w:t>
      </w:r>
      <w:r w:rsidR="00F42156">
        <w:t>.</w:t>
      </w:r>
      <w:r w:rsidR="005B7524">
        <w:t xml:space="preserve"> </w:t>
      </w:r>
      <w:r w:rsidR="005E4792">
        <w:t>The</w:t>
      </w:r>
      <w:r w:rsidR="00A848B1">
        <w:t>se</w:t>
      </w:r>
      <w:r w:rsidR="00E94F96">
        <w:t xml:space="preserve"> </w:t>
      </w:r>
      <w:r w:rsidR="009758E5">
        <w:t xml:space="preserve">values for </w:t>
      </w:r>
      <w:r w:rsidR="00E94F96">
        <w:t xml:space="preserve">Cs </w:t>
      </w:r>
      <w:r w:rsidR="009758E5">
        <w:t>and Rs</w:t>
      </w:r>
      <w:r w:rsidR="00E94F96">
        <w:t xml:space="preserve"> </w:t>
      </w:r>
      <w:r w:rsidR="002F19F0">
        <w:t xml:space="preserve">seem to result in a </w:t>
      </w:r>
      <w:r w:rsidR="004A38B7">
        <w:t xml:space="preserve">large change in the </w:t>
      </w:r>
      <w:r w:rsidR="009E087C">
        <w:t xml:space="preserve">AC analysis </w:t>
      </w:r>
      <w:r w:rsidR="004A38B7">
        <w:t xml:space="preserve">phase response when </w:t>
      </w:r>
      <w:r w:rsidR="000E40D1">
        <w:t xml:space="preserve">sub-harmonic </w:t>
      </w:r>
      <w:r w:rsidR="00C8135C">
        <w:t xml:space="preserve">oscillations </w:t>
      </w:r>
      <w:r w:rsidR="009E087C">
        <w:t>are present</w:t>
      </w:r>
      <w:r w:rsidR="00C8135C">
        <w:t>.</w:t>
      </w:r>
    </w:p>
    <w:p w14:paraId="61D3DFC4" w14:textId="77777777" w:rsidR="00AF482A" w:rsidRDefault="00AF482A" w:rsidP="003D535F"/>
    <w:p w14:paraId="06D89EF6" w14:textId="42A84F7B" w:rsidR="00AF482A" w:rsidRDefault="00AF482A" w:rsidP="00AF482A">
      <w:pPr>
        <w:jc w:val="center"/>
      </w:pPr>
      <w:r w:rsidRPr="00AF482A">
        <w:rPr>
          <w:noProof/>
        </w:rPr>
        <w:drawing>
          <wp:inline distT="0" distB="0" distL="0" distR="0" wp14:anchorId="4DFDFAD9" wp14:editId="0219A4BF">
            <wp:extent cx="2134200" cy="2108854"/>
            <wp:effectExtent l="0" t="0" r="0" b="5715"/>
            <wp:docPr id="279033626" name="Picture 1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33626" name="Picture 1" descr="A diagram of electrical wir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8164" cy="212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D4F0" w14:textId="44F60ECE" w:rsidR="00287837" w:rsidRDefault="00287837" w:rsidP="00287837">
      <w:pPr>
        <w:pStyle w:val="Caption"/>
      </w:pPr>
      <w:bookmarkStart w:id="25" w:name="_Toc178624562"/>
      <w:r>
        <w:t xml:space="preserve">Figure </w:t>
      </w:r>
      <w:fldSimple w:instr=" SEQ Figure \* ARABIC ">
        <w:r w:rsidR="00C94CDC">
          <w:rPr>
            <w:noProof/>
          </w:rPr>
          <w:t>13</w:t>
        </w:r>
      </w:fldSimple>
      <w:r>
        <w:t xml:space="preserve"> Corrected Inductor Voltage</w:t>
      </w:r>
      <w:bookmarkEnd w:id="25"/>
    </w:p>
    <w:p w14:paraId="37DA6586" w14:textId="77777777" w:rsidR="00287837" w:rsidRDefault="00287837" w:rsidP="00AF482A">
      <w:pPr>
        <w:jc w:val="center"/>
      </w:pPr>
    </w:p>
    <w:p w14:paraId="47C2C3B3" w14:textId="0633CE8D" w:rsidR="005021FA" w:rsidRPr="00287837" w:rsidRDefault="005021FA" w:rsidP="00287837">
      <w:pPr>
        <w:pStyle w:val="Caption"/>
      </w:pPr>
      <w:bookmarkStart w:id="26" w:name="_Toc103123852"/>
      <w:bookmarkStart w:id="27" w:name="_Toc105493621"/>
      <w:bookmarkStart w:id="28" w:name="_Ref233450979"/>
      <w:bookmarkStart w:id="29" w:name="_Ref286936937"/>
      <w:bookmarkEnd w:id="3"/>
      <w:bookmarkEnd w:id="4"/>
      <w:bookmarkEnd w:id="5"/>
      <w:r>
        <w:br w:type="page"/>
      </w:r>
    </w:p>
    <w:p w14:paraId="47C2C3B4" w14:textId="5A03017E" w:rsidR="00520C56" w:rsidRDefault="00AD600A" w:rsidP="005021FA">
      <w:pPr>
        <w:pStyle w:val="Heading1"/>
      </w:pPr>
      <w:bookmarkStart w:id="30" w:name="_Toc167725918"/>
      <w:r>
        <w:lastRenderedPageBreak/>
        <w:t>PWM-CM</w:t>
      </w:r>
      <w:r w:rsidR="000F5501">
        <w:t>3</w:t>
      </w:r>
      <w:r>
        <w:t xml:space="preserve"> </w:t>
      </w:r>
      <w:r w:rsidR="00105370">
        <w:t>Verfication</w:t>
      </w:r>
      <w:bookmarkEnd w:id="30"/>
      <w:r w:rsidR="00105370">
        <w:t xml:space="preserve"> </w:t>
      </w:r>
    </w:p>
    <w:p w14:paraId="5D729505" w14:textId="59FA8D51" w:rsidR="00DD6274" w:rsidRPr="00DD6274" w:rsidRDefault="001F2820" w:rsidP="00DD6274">
      <w:pPr>
        <w:pStyle w:val="Heading2"/>
      </w:pPr>
      <w:bookmarkStart w:id="31" w:name="_Toc167725919"/>
      <w:r>
        <w:t>Buck</w:t>
      </w:r>
      <w:bookmarkEnd w:id="31"/>
    </w:p>
    <w:p w14:paraId="175B4FDA" w14:textId="5F974AE9" w:rsidR="00A83763" w:rsidRDefault="00BE650D" w:rsidP="00A513BA">
      <w:r>
        <w:t xml:space="preserve">To test the averaged model </w:t>
      </w:r>
      <w:r w:rsidR="00EC7CE6">
        <w:t>accuracy,</w:t>
      </w:r>
      <w:r>
        <w:t xml:space="preserve"> it </w:t>
      </w:r>
      <w:r w:rsidR="00B51F86">
        <w:t>was compared against</w:t>
      </w:r>
      <w:r w:rsidR="002E2507">
        <w:t xml:space="preserve"> an ideal discrete time model</w:t>
      </w:r>
      <w:r w:rsidR="003D0295">
        <w:t>.</w:t>
      </w:r>
      <w:r>
        <w:t xml:space="preserve"> </w:t>
      </w:r>
    </w:p>
    <w:p w14:paraId="68D32E0F" w14:textId="77777777" w:rsidR="00A83763" w:rsidRDefault="00A83763" w:rsidP="00A513BA"/>
    <w:p w14:paraId="47C2C3B6" w14:textId="2CDD5F98" w:rsidR="00A513BA" w:rsidRDefault="006928C9" w:rsidP="000E210C">
      <w:pPr>
        <w:pStyle w:val="Body"/>
      </w:pPr>
      <w:r w:rsidRPr="006928C9">
        <w:rPr>
          <w:noProof/>
        </w:rPr>
        <w:drawing>
          <wp:inline distT="0" distB="0" distL="0" distR="0" wp14:anchorId="43A910BA" wp14:editId="118FED08">
            <wp:extent cx="6202680" cy="908685"/>
            <wp:effectExtent l="0" t="0" r="7620" b="5715"/>
            <wp:docPr id="21708682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86825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B7" w14:textId="093BDFF8" w:rsidR="00A513BA" w:rsidRPr="003D535F" w:rsidRDefault="00A513BA" w:rsidP="00A513BA">
      <w:pPr>
        <w:pStyle w:val="Caption"/>
      </w:pPr>
      <w:bookmarkStart w:id="32" w:name="_Toc178624563"/>
      <w:r>
        <w:t xml:space="preserve">Figure </w:t>
      </w:r>
      <w:fldSimple w:instr=" SEQ Figure \* ARABIC ">
        <w:r w:rsidR="00C94CDC">
          <w:rPr>
            <w:noProof/>
          </w:rPr>
          <w:t>14</w:t>
        </w:r>
      </w:fldSimple>
      <w:r>
        <w:t xml:space="preserve"> Parameter</w:t>
      </w:r>
      <w:r w:rsidR="004E6566">
        <w:t>s</w:t>
      </w:r>
      <w:bookmarkEnd w:id="32"/>
    </w:p>
    <w:p w14:paraId="47C2C3B8" w14:textId="61F6DF3C" w:rsidR="0020467D" w:rsidRDefault="00317388" w:rsidP="004E6566">
      <w:pPr>
        <w:jc w:val="center"/>
      </w:pPr>
      <w:r w:rsidRPr="00317388">
        <w:rPr>
          <w:noProof/>
        </w:rPr>
        <w:drawing>
          <wp:inline distT="0" distB="0" distL="0" distR="0" wp14:anchorId="56DEF4AC" wp14:editId="00DB97A2">
            <wp:extent cx="6202680" cy="2689860"/>
            <wp:effectExtent l="0" t="0" r="7620" b="0"/>
            <wp:docPr id="167013805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38052" name="Picture 1" descr="A diagram of a circu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B9" w14:textId="5EFA8FAB" w:rsidR="004E6566" w:rsidRDefault="004E6566" w:rsidP="004E6566">
      <w:pPr>
        <w:pStyle w:val="Caption"/>
      </w:pPr>
      <w:bookmarkStart w:id="33" w:name="_Toc178624564"/>
      <w:r>
        <w:t xml:space="preserve">Figure </w:t>
      </w:r>
      <w:fldSimple w:instr=" SEQ Figure \* ARABIC ">
        <w:r w:rsidR="00C94CDC">
          <w:rPr>
            <w:noProof/>
          </w:rPr>
          <w:t>15</w:t>
        </w:r>
      </w:fldSimple>
      <w:r>
        <w:t xml:space="preserve"> </w:t>
      </w:r>
      <w:r w:rsidR="00206DE7">
        <w:t xml:space="preserve">Ideal </w:t>
      </w:r>
      <w:r w:rsidR="004E3105">
        <w:t>Discrete Time</w:t>
      </w:r>
      <w:bookmarkEnd w:id="33"/>
      <w:r>
        <w:t xml:space="preserve"> </w:t>
      </w:r>
    </w:p>
    <w:p w14:paraId="47C2C3BA" w14:textId="5EAEC872" w:rsidR="004E6566" w:rsidRPr="004E6566" w:rsidRDefault="00317388" w:rsidP="004E6566">
      <w:pPr>
        <w:jc w:val="center"/>
      </w:pPr>
      <w:r w:rsidRPr="00317388">
        <w:rPr>
          <w:noProof/>
        </w:rPr>
        <w:drawing>
          <wp:inline distT="0" distB="0" distL="0" distR="0" wp14:anchorId="724CB06D" wp14:editId="4CCB8164">
            <wp:extent cx="6202680" cy="2760345"/>
            <wp:effectExtent l="0" t="0" r="7620" b="1905"/>
            <wp:docPr id="39340865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08652" name="Picture 1" descr="A diagram of a circu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BB" w14:textId="27A9FE32" w:rsidR="0020467D" w:rsidRPr="0020467D" w:rsidRDefault="004E6566" w:rsidP="004E6566">
      <w:pPr>
        <w:pStyle w:val="Caption"/>
      </w:pPr>
      <w:bookmarkStart w:id="34" w:name="_Toc178624565"/>
      <w:r>
        <w:t xml:space="preserve">Figure </w:t>
      </w:r>
      <w:fldSimple w:instr=" SEQ Figure \* ARABIC ">
        <w:r w:rsidR="00C94CDC">
          <w:rPr>
            <w:noProof/>
          </w:rPr>
          <w:t>16</w:t>
        </w:r>
      </w:fldSimple>
      <w:r>
        <w:t xml:space="preserve"> PWM-CM</w:t>
      </w:r>
      <w:r w:rsidR="00E313C7">
        <w:t>3</w:t>
      </w:r>
      <w:bookmarkEnd w:id="34"/>
    </w:p>
    <w:p w14:paraId="47C2C3BC" w14:textId="3F47AC7B" w:rsidR="0095102F" w:rsidRDefault="008F6CE1" w:rsidP="004E6566">
      <w:pPr>
        <w:jc w:val="center"/>
      </w:pPr>
      <w:r w:rsidRPr="008F6CE1">
        <w:rPr>
          <w:noProof/>
        </w:rPr>
        <w:lastRenderedPageBreak/>
        <w:drawing>
          <wp:inline distT="0" distB="0" distL="0" distR="0" wp14:anchorId="40D0A995" wp14:editId="763F8F43">
            <wp:extent cx="4820400" cy="4820400"/>
            <wp:effectExtent l="0" t="0" r="0" b="0"/>
            <wp:docPr id="195220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06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2B75" w14:textId="77777777" w:rsidR="00665134" w:rsidRDefault="00665134" w:rsidP="004E6566">
      <w:pPr>
        <w:jc w:val="center"/>
      </w:pPr>
    </w:p>
    <w:p w14:paraId="47C2C3BE" w14:textId="63A21B22" w:rsidR="005021FA" w:rsidRDefault="009C4FF6" w:rsidP="00863CFC">
      <w:pPr>
        <w:jc w:val="center"/>
      </w:pPr>
      <w:r w:rsidRPr="009C4FF6">
        <w:rPr>
          <w:noProof/>
        </w:rPr>
        <w:drawing>
          <wp:inline distT="0" distB="0" distL="0" distR="0" wp14:anchorId="5CF7C1A4" wp14:editId="3C2F04E1">
            <wp:extent cx="4714875" cy="3136633"/>
            <wp:effectExtent l="0" t="0" r="0" b="6985"/>
            <wp:docPr id="16075499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49990" name="Picture 1" descr="A screenshot of a graph&#10;&#10;Description automatically generated"/>
                    <pic:cNvPicPr/>
                  </pic:nvPicPr>
                  <pic:blipFill rotWithShape="1">
                    <a:blip r:embed="rId22"/>
                    <a:srcRect t="742"/>
                    <a:stretch/>
                  </pic:blipFill>
                  <pic:spPr bwMode="auto">
                    <a:xfrm>
                      <a:off x="0" y="0"/>
                      <a:ext cx="4716000" cy="313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6DD6D" w14:textId="133C8E32" w:rsidR="00C82354" w:rsidRDefault="00C82354" w:rsidP="00C82354">
      <w:pPr>
        <w:pStyle w:val="Caption"/>
      </w:pPr>
      <w:bookmarkStart w:id="35" w:name="_Toc178624566"/>
      <w:r>
        <w:t xml:space="preserve">Figure </w:t>
      </w:r>
      <w:fldSimple w:instr=" SEQ Figure \* ARABIC ">
        <w:r w:rsidR="00C94CDC">
          <w:rPr>
            <w:noProof/>
          </w:rPr>
          <w:t>17</w:t>
        </w:r>
      </w:fldSimple>
      <w:r>
        <w:t xml:space="preserve"> Comparative Buck Response</w:t>
      </w:r>
      <w:bookmarkEnd w:id="35"/>
      <w:r>
        <w:t xml:space="preserve"> </w:t>
      </w:r>
    </w:p>
    <w:p w14:paraId="68902420" w14:textId="636CFD54" w:rsidR="00C82354" w:rsidRDefault="0099363A" w:rsidP="0095102F">
      <w:r>
        <w:t>Even</w:t>
      </w:r>
      <w:r w:rsidR="00BB2821">
        <w:t xml:space="preserve"> when the supply is running close to </w:t>
      </w:r>
      <w:r w:rsidR="00677F6A">
        <w:t>sub-harmonic oscillations the averaged model</w:t>
      </w:r>
      <w:r w:rsidR="00525185">
        <w:t xml:space="preserve"> is very close </w:t>
      </w:r>
      <w:r w:rsidR="00DE4804">
        <w:t xml:space="preserve">to the </w:t>
      </w:r>
      <w:r w:rsidR="00090454">
        <w:t>discrete time model.</w:t>
      </w:r>
    </w:p>
    <w:p w14:paraId="50ABFDA7" w14:textId="77777777" w:rsidR="002D4664" w:rsidRDefault="002D4664" w:rsidP="0095102F"/>
    <w:p w14:paraId="7C0BF7D8" w14:textId="77777777" w:rsidR="002D4664" w:rsidRDefault="002D4664" w:rsidP="0095102F"/>
    <w:p w14:paraId="47C2C3BF" w14:textId="77777777" w:rsidR="005021FA" w:rsidRDefault="00626CFD" w:rsidP="00626CFD">
      <w:pPr>
        <w:pStyle w:val="Heading2"/>
      </w:pPr>
      <w:bookmarkStart w:id="36" w:name="_Toc167725920"/>
      <w:r>
        <w:t>Sub-Harmonic Oscillations</w:t>
      </w:r>
      <w:bookmarkEnd w:id="36"/>
    </w:p>
    <w:p w14:paraId="27E27D85" w14:textId="77FCBC26" w:rsidR="00552215" w:rsidRDefault="00552215" w:rsidP="00552215">
      <w:r>
        <w:t xml:space="preserve">The AC Open Loop Response Buck converter </w:t>
      </w:r>
      <w:r w:rsidR="000C7A28">
        <w:t xml:space="preserve">shows a </w:t>
      </w:r>
      <w:r w:rsidR="00AD3E43">
        <w:t xml:space="preserve">radically </w:t>
      </w:r>
      <w:r w:rsidR="00AF679B">
        <w:t>different phase response</w:t>
      </w:r>
      <w:r w:rsidR="00A94699">
        <w:t xml:space="preserve"> when </w:t>
      </w:r>
      <w:r>
        <w:t xml:space="preserve">sub-harmonic oscillations </w:t>
      </w:r>
      <w:r w:rsidR="00A94699">
        <w:t>are present</w:t>
      </w:r>
      <w:r w:rsidR="00AD3E43">
        <w:t xml:space="preserve"> close to </w:t>
      </w:r>
      <w:r w:rsidR="00A05077">
        <w:t>the operating frequency of the power supply.</w:t>
      </w:r>
      <w:r w:rsidR="00C91A28">
        <w:t xml:space="preserve"> </w:t>
      </w:r>
      <w:r w:rsidR="004E1ADF">
        <w:t>It may be</w:t>
      </w:r>
      <w:r w:rsidR="00CA371A">
        <w:t xml:space="preserve"> that the displayed phase response needs </w:t>
      </w:r>
      <w:r w:rsidR="00663559">
        <w:t xml:space="preserve">to be shifted negative 360 deg. </w:t>
      </w:r>
      <w:r w:rsidR="0081068F">
        <w:t xml:space="preserve">In this case the converter is </w:t>
      </w:r>
      <w:r w:rsidR="008F74BD">
        <w:t xml:space="preserve">inherently unstable. </w:t>
      </w:r>
      <w:r w:rsidR="00C91A28">
        <w:t xml:space="preserve">This </w:t>
      </w:r>
      <w:r>
        <w:t xml:space="preserve">may be </w:t>
      </w:r>
      <w:r w:rsidR="005A38F8">
        <w:t>use</w:t>
      </w:r>
      <w:r w:rsidR="00C91A28">
        <w:t xml:space="preserve">ful in </w:t>
      </w:r>
      <w:r w:rsidR="007C4009">
        <w:t>detecting</w:t>
      </w:r>
      <w:r w:rsidR="000C7A28">
        <w:t xml:space="preserve"> </w:t>
      </w:r>
      <w:r w:rsidR="007C4009">
        <w:t xml:space="preserve">the presence of </w:t>
      </w:r>
      <w:r w:rsidR="00E56BA8">
        <w:t>sub-harmonic oscillations from the AC Open Loop Response</w:t>
      </w:r>
      <w:r>
        <w:t xml:space="preserve">. In this case sub-harmonic oscillations are present when </w:t>
      </w:r>
      <w:r w:rsidRPr="00AC3BC2">
        <w:rPr>
          <w:i/>
        </w:rPr>
        <w:t>V</w:t>
      </w:r>
      <w:r w:rsidRPr="00F54B5A">
        <w:rPr>
          <w:i/>
          <w:vertAlign w:val="subscript"/>
        </w:rPr>
        <w:t>out</w:t>
      </w:r>
      <w:r>
        <w:t xml:space="preserve"> = 6 V but not at </w:t>
      </w:r>
      <w:r w:rsidRPr="00AC3BC2">
        <w:rPr>
          <w:i/>
        </w:rPr>
        <w:t>V</w:t>
      </w:r>
      <w:r w:rsidRPr="00F54B5A">
        <w:rPr>
          <w:i/>
          <w:vertAlign w:val="subscript"/>
        </w:rPr>
        <w:t>out</w:t>
      </w:r>
      <w:r>
        <w:t xml:space="preserve"> = 5 V.</w:t>
      </w:r>
      <w:r w:rsidR="001F12EA">
        <w:t xml:space="preserve"> </w:t>
      </w:r>
    </w:p>
    <w:p w14:paraId="36F61B94" w14:textId="21CDADD7" w:rsidR="00552215" w:rsidRDefault="00E13072" w:rsidP="00552215">
      <w:r>
        <w:rPr>
          <w:noProof/>
          <w:lang w:eastAsia="en-AU"/>
        </w:rPr>
        <mc:AlternateContent>
          <mc:Choice Requires="wpc">
            <w:drawing>
              <wp:anchor distT="0" distB="0" distL="114300" distR="114300" simplePos="0" relativeHeight="251677696" behindDoc="0" locked="0" layoutInCell="1" allowOverlap="1" wp14:anchorId="250C8CC5" wp14:editId="0A61AE9C">
                <wp:simplePos x="0" y="0"/>
                <wp:positionH relativeFrom="column">
                  <wp:posOffset>328930</wp:posOffset>
                </wp:positionH>
                <wp:positionV relativeFrom="paragraph">
                  <wp:posOffset>146685</wp:posOffset>
                </wp:positionV>
                <wp:extent cx="5539105" cy="2691765"/>
                <wp:effectExtent l="0" t="0" r="4445" b="0"/>
                <wp:wrapTopAndBottom/>
                <wp:docPr id="170" name="Canvas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7708103" name="Picture 18770810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105" cy="2654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Text Box 174"/>
                        <wps:cNvSpPr txBox="1"/>
                        <wps:spPr>
                          <a:xfrm>
                            <a:off x="2385763" y="261551"/>
                            <a:ext cx="904573" cy="2637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785B90" w14:textId="77777777" w:rsidR="00552215" w:rsidRPr="00715CDC" w:rsidRDefault="00552215" w:rsidP="00552215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V</w:t>
                              </w:r>
                              <w:r w:rsidRPr="00AC3BC2">
                                <w:rPr>
                                  <w:color w:val="FF0000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=</w:t>
                              </w:r>
                              <w:r w:rsidRPr="00715CDC">
                                <w:rPr>
                                  <w:color w:val="FF0000"/>
                                </w:rPr>
                                <w:t xml:space="preserve"> 6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715CDC">
                                <w:rPr>
                                  <w:color w:val="FF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 Box 174"/>
                        <wps:cNvSpPr txBox="1"/>
                        <wps:spPr>
                          <a:xfrm>
                            <a:off x="4372708" y="451736"/>
                            <a:ext cx="874547" cy="265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5D646C" w14:textId="77777777" w:rsidR="00552215" w:rsidRPr="00715CDC" w:rsidRDefault="00552215" w:rsidP="00552215">
                              <w:pPr>
                                <w:pStyle w:val="NormalWeb"/>
                                <w:rPr>
                                  <w:color w:val="0070C0"/>
                                </w:rPr>
                              </w:pPr>
                              <w:r w:rsidRPr="00715CDC"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AC3BC2">
                                <w:rPr>
                                  <w:color w:val="0070C0"/>
                                  <w:sz w:val="20"/>
                                  <w:szCs w:val="20"/>
                                  <w:vertAlign w:val="subscript"/>
                                </w:rPr>
                                <w:t>out</w:t>
                              </w:r>
                              <w:r w:rsidRPr="00715CDC"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 xml:space="preserve"> = 5</w:t>
                              </w:r>
                              <w:r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715CDC"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Straight Arrow Connector 177"/>
                        <wps:cNvCnPr/>
                        <wps:spPr>
                          <a:xfrm flipH="1">
                            <a:off x="4276546" y="662354"/>
                            <a:ext cx="184085" cy="27549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Straight Arrow Connector 416"/>
                        <wps:cNvCnPr/>
                        <wps:spPr>
                          <a:xfrm>
                            <a:off x="3067717" y="451736"/>
                            <a:ext cx="607578" cy="7354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C8CC5" id="Canvas 170" o:spid="_x0000_s1099" editas="canvas" style="position:absolute;left:0;text-align:left;margin-left:25.9pt;margin-top:11.55pt;width:436.15pt;height:211.95pt;z-index:251677696;mso-position-horizontal-relative:text;mso-position-vertical-relative:text;mso-width-relative:margin;mso-height-relative:margin" coordsize="55391,26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">
                <v:shape id="_x0000_s1100" type="#_x0000_t75" style="position:absolute;width:55391;height:26917;visibility:visible;mso-wrap-style:square">
                  <v:fill o:detectmouseclick="t"/>
                  <v:path o:connecttype="none"/>
                </v:shape>
                <v:shape id="Picture 187708103" o:spid="_x0000_s1101" type="#_x0000_t75" style="position:absolute;width:55391;height:26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">
                  <v:imagedata r:id="rId24" o:title=""/>
                </v:shape>
                <v:shape id="Text Box 174" o:spid="_x0000_s1102" type="#_x0000_t202" style="position:absolute;left:23857;top:2615;width:9046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<v:textbox>
                    <w:txbxContent>
                      <w:p w14:paraId="2A785B90" w14:textId="77777777" w:rsidR="00552215" w:rsidRPr="00715CDC" w:rsidRDefault="00552215" w:rsidP="00552215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V</w:t>
                        </w:r>
                        <w:r w:rsidRPr="00AC3BC2">
                          <w:rPr>
                            <w:color w:val="FF0000"/>
                            <w:vertAlign w:val="subscript"/>
                          </w:rPr>
                          <w:t>out</w:t>
                        </w:r>
                        <w:r>
                          <w:rPr>
                            <w:color w:val="FF0000"/>
                          </w:rPr>
                          <w:t xml:space="preserve"> =</w:t>
                        </w:r>
                        <w:r w:rsidRPr="00715CDC">
                          <w:rPr>
                            <w:color w:val="FF0000"/>
                          </w:rPr>
                          <w:t xml:space="preserve"> 6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715CDC">
                          <w:rPr>
                            <w:color w:val="FF0000"/>
                          </w:rPr>
                          <w:t>V</w:t>
                        </w:r>
                      </w:p>
                    </w:txbxContent>
                  </v:textbox>
                </v:shape>
                <v:shape id="Text Box 174" o:spid="_x0000_s1103" type="#_x0000_t202" style="position:absolute;left:43727;top:4517;width:8745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zC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Uv8Rz+z4QjIFdXAAAA//8DAFBLAQItABQABgAIAAAAIQDb4fbL7gAAAIUBAAATAAAAAAAA&#10;AAAAAAAAAAAAAABbQ29udGVudF9UeXBlc10ueG1sUEsBAi0AFAAGAAgAAAAhAFr0LFu/AAAAFQEA&#10;AAsAAAAAAAAAAAAAAAAAHwEAAF9yZWxzLy5yZWxzUEsBAi0AFAAGAAgAAAAhAJFUnMLHAAAA3AAA&#10;AA8AAAAAAAAAAAAAAAAABwIAAGRycy9kb3ducmV2LnhtbFBLBQYAAAAAAwADALcAAAD7AgAAAAA=&#10;" filled="f" stroked="f" strokeweight=".5pt">
                  <v:textbox>
                    <w:txbxContent>
                      <w:p w14:paraId="665D646C" w14:textId="77777777" w:rsidR="00552215" w:rsidRPr="00715CDC" w:rsidRDefault="00552215" w:rsidP="00552215">
                        <w:pPr>
                          <w:pStyle w:val="NormalWeb"/>
                          <w:rPr>
                            <w:color w:val="0070C0"/>
                          </w:rPr>
                        </w:pPr>
                        <w:r w:rsidRPr="00715CDC">
                          <w:rPr>
                            <w:color w:val="0070C0"/>
                            <w:sz w:val="20"/>
                            <w:szCs w:val="20"/>
                          </w:rPr>
                          <w:t>V</w:t>
                        </w:r>
                        <w:r w:rsidRPr="00AC3BC2">
                          <w:rPr>
                            <w:color w:val="0070C0"/>
                            <w:sz w:val="20"/>
                            <w:szCs w:val="20"/>
                            <w:vertAlign w:val="subscript"/>
                          </w:rPr>
                          <w:t>out</w:t>
                        </w:r>
                        <w:r w:rsidRPr="00715CDC">
                          <w:rPr>
                            <w:color w:val="0070C0"/>
                            <w:sz w:val="20"/>
                            <w:szCs w:val="20"/>
                          </w:rPr>
                          <w:t xml:space="preserve"> = 5</w:t>
                        </w:r>
                        <w:r>
                          <w:rPr>
                            <w:color w:val="0070C0"/>
                            <w:sz w:val="20"/>
                            <w:szCs w:val="20"/>
                          </w:rPr>
                          <w:t xml:space="preserve"> </w:t>
                        </w:r>
                        <w:r w:rsidRPr="00715CDC">
                          <w:rPr>
                            <w:color w:val="0070C0"/>
                            <w:sz w:val="20"/>
                            <w:szCs w:val="20"/>
                          </w:rPr>
                          <w:t>V</w:t>
                        </w:r>
                      </w:p>
                    </w:txbxContent>
                  </v:textbox>
                </v:shape>
                <v:shape id="Straight Arrow Connector 177" o:spid="_x0000_s1104" type="#_x0000_t32" style="position:absolute;left:42765;top:6623;width:1841;height:27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" strokecolor="#0070c0">
                  <v:stroke endarrow="open"/>
                </v:shape>
                <v:shape id="Straight Arrow Connector 416" o:spid="_x0000_s1105" type="#_x0000_t32" style="position:absolute;left:30677;top:4517;width:6075;height:7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" strokecolor="red">
                  <v:stroke endarrow="open"/>
                </v:shape>
                <w10:wrap type="topAndBottom"/>
              </v:group>
            </w:pict>
          </mc:Fallback>
        </mc:AlternateContent>
      </w:r>
    </w:p>
    <w:p w14:paraId="1A8CC274" w14:textId="79E00285" w:rsidR="00552215" w:rsidRDefault="00552215" w:rsidP="00552215"/>
    <w:p w14:paraId="47C2C3C3" w14:textId="1EB52B19" w:rsidR="00715CDC" w:rsidRDefault="0050254F" w:rsidP="0050254F">
      <w:pPr>
        <w:pStyle w:val="Caption"/>
      </w:pPr>
      <w:bookmarkStart w:id="37" w:name="_Toc178624567"/>
      <w:r>
        <w:t xml:space="preserve">Figure </w:t>
      </w:r>
      <w:fldSimple w:instr=" SEQ Figure \* ARABIC ">
        <w:r w:rsidR="00C94CDC">
          <w:rPr>
            <w:noProof/>
          </w:rPr>
          <w:t>18</w:t>
        </w:r>
      </w:fldSimple>
      <w:r>
        <w:t xml:space="preserve"> Sub-harmonic Oscillations in a Buck Converter</w:t>
      </w:r>
      <w:bookmarkEnd w:id="37"/>
    </w:p>
    <w:p w14:paraId="47C2C3C4" w14:textId="77777777" w:rsidR="00715CDC" w:rsidRDefault="00715CDC" w:rsidP="006922D4"/>
    <w:p w14:paraId="47C2C3C5" w14:textId="77777777" w:rsidR="002914E9" w:rsidRDefault="002914E9" w:rsidP="002914E9"/>
    <w:p w14:paraId="47C2C3C6" w14:textId="77777777" w:rsidR="004928AB" w:rsidRDefault="004928AB" w:rsidP="004640A6"/>
    <w:p w14:paraId="47C2C3C7" w14:textId="77777777" w:rsidR="004369B1" w:rsidRDefault="004369B1">
      <w:pPr>
        <w:overflowPunct/>
        <w:autoSpaceDE/>
        <w:autoSpaceDN/>
        <w:adjustRightInd/>
        <w:jc w:val="left"/>
        <w:textAlignment w:val="auto"/>
        <w:rPr>
          <w:b/>
          <w:caps/>
          <w:kern w:val="28"/>
          <w:sz w:val="28"/>
          <w:szCs w:val="28"/>
        </w:rPr>
      </w:pPr>
      <w:r>
        <w:br w:type="page"/>
      </w:r>
    </w:p>
    <w:p w14:paraId="47C2C3C8" w14:textId="77777777" w:rsidR="00AD600A" w:rsidRDefault="00AD600A" w:rsidP="00AD600A">
      <w:pPr>
        <w:pStyle w:val="Heading1"/>
      </w:pPr>
      <w:bookmarkStart w:id="38" w:name="_Toc167725921"/>
      <w:r>
        <w:lastRenderedPageBreak/>
        <w:t>PWM-CM Boost</w:t>
      </w:r>
      <w:bookmarkEnd w:id="38"/>
    </w:p>
    <w:p w14:paraId="47C2C3C9" w14:textId="3666AC1D" w:rsidR="00AD600A" w:rsidRDefault="00AD600A">
      <w:pPr>
        <w:overflowPunct/>
        <w:autoSpaceDE/>
        <w:autoSpaceDN/>
        <w:adjustRightInd/>
        <w:jc w:val="left"/>
        <w:textAlignment w:val="auto"/>
      </w:pPr>
      <w:r>
        <w:t>Like the PWM-CM</w:t>
      </w:r>
      <w:r w:rsidR="00255F87">
        <w:t xml:space="preserve"> and PWM-CM2</w:t>
      </w:r>
      <w:r>
        <w:t>, the PWM-CM</w:t>
      </w:r>
      <w:r w:rsidR="00255F87">
        <w:t>3</w:t>
      </w:r>
      <w:r>
        <w:t xml:space="preserve"> can be configured to operate as a Boost converter</w:t>
      </w:r>
      <w:r w:rsidR="00255F87">
        <w:t>.</w:t>
      </w:r>
      <w:r>
        <w:t xml:space="preserve"> </w:t>
      </w:r>
    </w:p>
    <w:p w14:paraId="47C2C3CA" w14:textId="77777777" w:rsidR="0050254F" w:rsidRDefault="0050254F">
      <w:pPr>
        <w:overflowPunct/>
        <w:autoSpaceDE/>
        <w:autoSpaceDN/>
        <w:adjustRightInd/>
        <w:jc w:val="left"/>
        <w:textAlignment w:val="auto"/>
      </w:pPr>
    </w:p>
    <w:p w14:paraId="47C2C3CB" w14:textId="1D82989E" w:rsidR="0050254F" w:rsidRDefault="001D3918" w:rsidP="004230B9">
      <w:pPr>
        <w:overflowPunct/>
        <w:autoSpaceDE/>
        <w:autoSpaceDN/>
        <w:adjustRightInd/>
        <w:jc w:val="center"/>
        <w:textAlignment w:val="auto"/>
      </w:pPr>
      <w:r w:rsidRPr="001D3918">
        <w:rPr>
          <w:noProof/>
          <w:lang w:eastAsia="en-AU"/>
        </w:rPr>
        <w:drawing>
          <wp:inline distT="0" distB="0" distL="0" distR="0" wp14:anchorId="053B4E56" wp14:editId="446694AE">
            <wp:extent cx="6202680" cy="2042795"/>
            <wp:effectExtent l="0" t="0" r="7620" b="0"/>
            <wp:docPr id="1163991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9108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CC" w14:textId="1BF38279" w:rsidR="00AD600A" w:rsidRDefault="006E201F" w:rsidP="006E201F">
      <w:pPr>
        <w:pStyle w:val="Caption"/>
      </w:pPr>
      <w:bookmarkStart w:id="39" w:name="_Toc178624568"/>
      <w:r>
        <w:t xml:space="preserve">Figure </w:t>
      </w:r>
      <w:fldSimple w:instr=" SEQ Figure \* ARABIC ">
        <w:r w:rsidR="00C94CDC">
          <w:rPr>
            <w:noProof/>
          </w:rPr>
          <w:t>19</w:t>
        </w:r>
      </w:fldSimple>
      <w:r>
        <w:t xml:space="preserve"> Boost Parameters</w:t>
      </w:r>
      <w:bookmarkEnd w:id="39"/>
    </w:p>
    <w:p w14:paraId="47C2C3CD" w14:textId="3B59302E" w:rsidR="006E201F" w:rsidRDefault="00DC258D" w:rsidP="004230B9">
      <w:pPr>
        <w:overflowPunct/>
        <w:autoSpaceDE/>
        <w:autoSpaceDN/>
        <w:adjustRightInd/>
        <w:jc w:val="center"/>
        <w:textAlignment w:val="auto"/>
      </w:pPr>
      <w:r w:rsidRPr="00DC258D">
        <w:rPr>
          <w:noProof/>
        </w:rPr>
        <w:drawing>
          <wp:inline distT="0" distB="0" distL="0" distR="0" wp14:anchorId="679A3584" wp14:editId="3F44E7D7">
            <wp:extent cx="6202680" cy="4655185"/>
            <wp:effectExtent l="0" t="0" r="7620" b="0"/>
            <wp:docPr id="195957626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76261" name="Picture 1" descr="A computer screen shot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CE" w14:textId="0CAA0686" w:rsidR="006E201F" w:rsidRDefault="006E201F" w:rsidP="006E201F">
      <w:pPr>
        <w:pStyle w:val="Caption"/>
      </w:pPr>
      <w:bookmarkStart w:id="40" w:name="_Toc178624569"/>
      <w:r>
        <w:t xml:space="preserve">Figure </w:t>
      </w:r>
      <w:fldSimple w:instr=" SEQ Figure \* ARABIC ">
        <w:r w:rsidR="00C94CDC">
          <w:rPr>
            <w:noProof/>
          </w:rPr>
          <w:t>20</w:t>
        </w:r>
      </w:fldSimple>
      <w:r>
        <w:t xml:space="preserve"> Boost RT9297 Example</w:t>
      </w:r>
      <w:bookmarkEnd w:id="40"/>
    </w:p>
    <w:p w14:paraId="47C2C3CF" w14:textId="77777777" w:rsidR="003B6E9C" w:rsidRDefault="003B6E9C" w:rsidP="003B6E9C"/>
    <w:p w14:paraId="47C2C3D0" w14:textId="77777777" w:rsidR="00105370" w:rsidRDefault="00105370" w:rsidP="00105370"/>
    <w:p w14:paraId="47C2C3D1" w14:textId="77777777" w:rsidR="00105370" w:rsidRDefault="00105370" w:rsidP="00105370"/>
    <w:p w14:paraId="47C2C3D2" w14:textId="77777777" w:rsidR="00105370" w:rsidRDefault="00105370" w:rsidP="00105370"/>
    <w:p w14:paraId="47C2C3D3" w14:textId="77777777" w:rsidR="00105370" w:rsidRDefault="00105370" w:rsidP="00105370"/>
    <w:p w14:paraId="47C2C3D4" w14:textId="77777777" w:rsidR="00105370" w:rsidRDefault="00105370" w:rsidP="00105370"/>
    <w:p w14:paraId="47C2C3D5" w14:textId="77777777" w:rsidR="00105370" w:rsidRDefault="00105370" w:rsidP="00105370"/>
    <w:p w14:paraId="47C2C3D6" w14:textId="77777777" w:rsidR="00105370" w:rsidRDefault="00105370" w:rsidP="00105370"/>
    <w:p w14:paraId="47C2C3D7" w14:textId="1F7AF257" w:rsidR="00105370" w:rsidRDefault="00364029" w:rsidP="00105370">
      <w:r w:rsidRPr="00364029">
        <w:rPr>
          <w:noProof/>
        </w:rPr>
        <w:drawing>
          <wp:inline distT="0" distB="0" distL="0" distR="0" wp14:anchorId="4AAFB83D" wp14:editId="296CE906">
            <wp:extent cx="6202680" cy="3507740"/>
            <wp:effectExtent l="0" t="0" r="7620" b="0"/>
            <wp:docPr id="2077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8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F38D" w14:textId="5FA4EBDF" w:rsidR="00D232DB" w:rsidRDefault="00C8379A" w:rsidP="00D232DB">
      <w:pPr>
        <w:pStyle w:val="Caption"/>
      </w:pPr>
      <w:bookmarkStart w:id="41" w:name="_Toc178624570"/>
      <w:r>
        <w:rPr>
          <w:noProof/>
          <w:lang w:eastAsia="en-AU"/>
        </w:rPr>
        <mc:AlternateContent>
          <mc:Choice Requires="wpc">
            <w:drawing>
              <wp:anchor distT="0" distB="0" distL="114300" distR="114300" simplePos="0" relativeHeight="251672576" behindDoc="0" locked="0" layoutInCell="1" allowOverlap="1" wp14:anchorId="47C2C431" wp14:editId="2B64F7E5">
                <wp:simplePos x="0" y="0"/>
                <wp:positionH relativeFrom="column">
                  <wp:posOffset>-157480</wp:posOffset>
                </wp:positionH>
                <wp:positionV relativeFrom="paragraph">
                  <wp:posOffset>438785</wp:posOffset>
                </wp:positionV>
                <wp:extent cx="6360795" cy="3264535"/>
                <wp:effectExtent l="0" t="0" r="0" b="0"/>
                <wp:wrapTopAndBottom/>
                <wp:docPr id="230" name="Canvas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59015884" name="Picture 55901588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687" cy="3264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Text Box 174"/>
                        <wps:cNvSpPr txBox="1"/>
                        <wps:spPr>
                          <a:xfrm>
                            <a:off x="1793789" y="2072997"/>
                            <a:ext cx="1066540" cy="2746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2C465" w14:textId="77777777" w:rsidR="0079756A" w:rsidRDefault="0079756A" w:rsidP="003B6E9C">
                              <w:pPr>
                                <w:pStyle w:val="NormalWeb"/>
                              </w:pP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I</w:t>
                              </w:r>
                              <w:r w:rsidRPr="00AC3BC2">
                                <w:rPr>
                                  <w:color w:val="FF0000"/>
                                  <w:sz w:val="20"/>
                                  <w:szCs w:val="20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 xml:space="preserve"> = 500 mA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Text Box 174"/>
                        <wps:cNvSpPr txBox="1"/>
                        <wps:spPr>
                          <a:xfrm>
                            <a:off x="1565470" y="1738596"/>
                            <a:ext cx="976557" cy="2763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2C466" w14:textId="77777777" w:rsidR="0079756A" w:rsidRDefault="0079756A" w:rsidP="003B6E9C">
                              <w:pPr>
                                <w:pStyle w:val="NormalWeb"/>
                              </w:pPr>
                              <w:r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>I</w:t>
                              </w:r>
                              <w:r w:rsidRPr="00AC3BC2">
                                <w:rPr>
                                  <w:color w:val="0070C0"/>
                                  <w:sz w:val="20"/>
                                  <w:szCs w:val="20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 xml:space="preserve"> = 30 mA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Straight Arrow Connector 478"/>
                        <wps:cNvCnPr/>
                        <wps:spPr>
                          <a:xfrm flipV="1">
                            <a:off x="2506093" y="1600042"/>
                            <a:ext cx="407091" cy="2557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" name="Straight Arrow Connector 480"/>
                        <wps:cNvCnPr/>
                        <wps:spPr>
                          <a:xfrm flipV="1">
                            <a:off x="2763422" y="1647093"/>
                            <a:ext cx="419393" cy="5320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2C431" id="Canvas 230" o:spid="_x0000_s1106" editas="canvas" style="position:absolute;left:0;text-align:left;margin-left:-12.4pt;margin-top:34.55pt;width:500.85pt;height:257.05pt;z-index:251672576;mso-position-horizontal-relative:text;mso-position-vertical-relative:text;mso-width-relative:margin;mso-height-relative:margin" coordsize="63607,32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">
                <v:shape id="_x0000_s1107" type="#_x0000_t75" style="position:absolute;width:63607;height:32645;visibility:visible;mso-wrap-style:square">
                  <v:fill o:detectmouseclick="t"/>
                  <v:path o:connecttype="none"/>
                </v:shape>
                <v:shape id="Picture 559015884" o:spid="_x0000_s1108" type="#_x0000_t75" style="position:absolute;width:60376;height:32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">
                  <v:imagedata r:id="rId29" o:title=""/>
                </v:shape>
                <v:shape id="Text Box 174" o:spid="_x0000_s1109" type="#_x0000_t202" style="position:absolute;left:17937;top:20729;width:10666;height:2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" fillcolor="white [3201]" stroked="f" strokeweight=".5pt">
                  <v:textbox>
                    <w:txbxContent>
                      <w:p w14:paraId="47C2C465" w14:textId="77777777" w:rsidR="0079756A" w:rsidRDefault="0079756A" w:rsidP="003B6E9C">
                        <w:pPr>
                          <w:pStyle w:val="NormalWeb"/>
                        </w:pP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>I</w:t>
                        </w:r>
                        <w:r w:rsidRPr="00AC3BC2">
                          <w:rPr>
                            <w:color w:val="FF0000"/>
                            <w:sz w:val="20"/>
                            <w:szCs w:val="20"/>
                            <w:vertAlign w:val="subscript"/>
                          </w:rPr>
                          <w:t>out</w:t>
                        </w: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 xml:space="preserve"> = 500 mA</w:t>
                        </w:r>
                      </w:p>
                    </w:txbxContent>
                  </v:textbox>
                </v:shape>
                <v:shape id="Text Box 174" o:spid="_x0000_s1110" type="#_x0000_t202" style="position:absolute;left:15654;top:17385;width:9766;height:2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" fillcolor="white [3201]" stroked="f" strokeweight=".5pt">
                  <v:textbox>
                    <w:txbxContent>
                      <w:p w14:paraId="47C2C466" w14:textId="77777777" w:rsidR="0079756A" w:rsidRDefault="0079756A" w:rsidP="003B6E9C">
                        <w:pPr>
                          <w:pStyle w:val="NormalWeb"/>
                        </w:pPr>
                        <w:r>
                          <w:rPr>
                            <w:color w:val="0070C0"/>
                            <w:sz w:val="20"/>
                            <w:szCs w:val="20"/>
                          </w:rPr>
                          <w:t>I</w:t>
                        </w:r>
                        <w:r w:rsidRPr="00AC3BC2">
                          <w:rPr>
                            <w:color w:val="0070C0"/>
                            <w:sz w:val="20"/>
                            <w:szCs w:val="20"/>
                            <w:vertAlign w:val="subscript"/>
                          </w:rPr>
                          <w:t>out</w:t>
                        </w:r>
                        <w:r>
                          <w:rPr>
                            <w:color w:val="0070C0"/>
                            <w:sz w:val="20"/>
                            <w:szCs w:val="20"/>
                          </w:rPr>
                          <w:t xml:space="preserve"> = 30 mA</w:t>
                        </w:r>
                      </w:p>
                    </w:txbxContent>
                  </v:textbox>
                </v:shape>
                <v:shape id="Straight Arrow Connector 478" o:spid="_x0000_s1111" type="#_x0000_t32" style="position:absolute;left:25060;top:16000;width:4071;height:25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" strokecolor="#0070c0">
                  <v:stroke endarrow="open"/>
                </v:shape>
                <v:shape id="Straight Arrow Connector 480" o:spid="_x0000_s1112" type="#_x0000_t32" style="position:absolute;left:27634;top:16470;width:4194;height:5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" strokecolor="red">
                  <v:stroke endarrow="open"/>
                </v:shape>
                <w10:wrap type="topAndBottom"/>
              </v:group>
            </w:pict>
          </mc:Fallback>
        </mc:AlternateContent>
      </w:r>
      <w:r w:rsidR="00D232DB">
        <w:t xml:space="preserve">Figure </w:t>
      </w:r>
      <w:fldSimple w:instr=" SEQ Figure \* ARABIC ">
        <w:r w:rsidR="00C94CDC">
          <w:rPr>
            <w:noProof/>
          </w:rPr>
          <w:t>21</w:t>
        </w:r>
      </w:fldSimple>
      <w:r w:rsidR="00D232DB">
        <w:t xml:space="preserve"> Boost </w:t>
      </w:r>
      <w:r w:rsidR="00A6365D">
        <w:t>PWM-</w:t>
      </w:r>
      <w:r w:rsidR="00D232DB">
        <w:t xml:space="preserve">CM3 </w:t>
      </w:r>
      <w:r w:rsidR="006C73E6">
        <w:t>C</w:t>
      </w:r>
      <w:r w:rsidR="00D232DB">
        <w:t>onfiguration</w:t>
      </w:r>
      <w:bookmarkEnd w:id="41"/>
    </w:p>
    <w:p w14:paraId="47C2C3DD" w14:textId="6B600B7F" w:rsidR="00105370" w:rsidRDefault="00105370" w:rsidP="00105370"/>
    <w:p w14:paraId="47C2C3DE" w14:textId="75E62658" w:rsidR="006D24BC" w:rsidRDefault="004230B9" w:rsidP="00105370">
      <w:pPr>
        <w:pStyle w:val="Caption"/>
      </w:pPr>
      <w:bookmarkStart w:id="42" w:name="_Toc178624571"/>
      <w:r>
        <w:t xml:space="preserve">Figure </w:t>
      </w:r>
      <w:fldSimple w:instr=" SEQ Figure \* ARABIC ">
        <w:r w:rsidR="00C94CDC">
          <w:rPr>
            <w:noProof/>
          </w:rPr>
          <w:t>22</w:t>
        </w:r>
      </w:fldSimple>
      <w:r>
        <w:t xml:space="preserve"> Boost RT9297 Example, Bode Plot</w:t>
      </w:r>
      <w:bookmarkEnd w:id="42"/>
    </w:p>
    <w:p w14:paraId="47C2C3DF" w14:textId="77777777" w:rsidR="006D24BC" w:rsidRDefault="006D24BC" w:rsidP="006D24BC">
      <w:pPr>
        <w:overflowPunct/>
        <w:autoSpaceDE/>
        <w:autoSpaceDN/>
        <w:adjustRightInd/>
        <w:ind w:left="567"/>
        <w:jc w:val="left"/>
        <w:textAlignment w:val="auto"/>
      </w:pPr>
    </w:p>
    <w:p w14:paraId="47C2C3E0" w14:textId="77777777" w:rsidR="00105370" w:rsidRDefault="00105370" w:rsidP="006D24BC">
      <w:pPr>
        <w:overflowPunct/>
        <w:autoSpaceDE/>
        <w:autoSpaceDN/>
        <w:adjustRightInd/>
        <w:ind w:left="567"/>
        <w:jc w:val="left"/>
        <w:textAlignment w:val="auto"/>
      </w:pPr>
      <w:r>
        <w:t>The lower frequency</w:t>
      </w:r>
      <w:r w:rsidR="00271A3E">
        <w:t xml:space="preserve"> at the</w:t>
      </w:r>
      <w:r>
        <w:t xml:space="preserve"> 0dB point of the DCM response (30</w:t>
      </w:r>
      <w:r w:rsidR="00B353FD">
        <w:t xml:space="preserve"> </w:t>
      </w:r>
      <w:r>
        <w:t xml:space="preserve">mA) in the Bode plot predicts the slower </w:t>
      </w:r>
      <w:r w:rsidR="00111B25">
        <w:t>DCM</w:t>
      </w:r>
      <w:r>
        <w:t xml:space="preserve"> Transient Response.</w:t>
      </w:r>
    </w:p>
    <w:p w14:paraId="47C2C3E1" w14:textId="77777777" w:rsidR="00105370" w:rsidRDefault="00105370" w:rsidP="006D24BC">
      <w:pPr>
        <w:overflowPunct/>
        <w:autoSpaceDE/>
        <w:autoSpaceDN/>
        <w:adjustRightInd/>
        <w:ind w:left="567"/>
        <w:jc w:val="left"/>
        <w:textAlignment w:val="auto"/>
      </w:pPr>
    </w:p>
    <w:p w14:paraId="47C2C3E2" w14:textId="54438124" w:rsidR="006D24BC" w:rsidRDefault="00C95090" w:rsidP="00D62925">
      <w:pPr>
        <w:overflowPunct/>
        <w:autoSpaceDE/>
        <w:autoSpaceDN/>
        <w:adjustRightInd/>
        <w:jc w:val="center"/>
        <w:textAlignment w:val="auto"/>
      </w:pPr>
      <w:r w:rsidRPr="00C95090">
        <w:rPr>
          <w:noProof/>
        </w:rPr>
        <w:lastRenderedPageBreak/>
        <w:drawing>
          <wp:inline distT="0" distB="0" distL="0" distR="0" wp14:anchorId="3CBE2E5A" wp14:editId="0EE3428E">
            <wp:extent cx="5151600" cy="3898800"/>
            <wp:effectExtent l="0" t="0" r="0" b="6985"/>
            <wp:docPr id="12745995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99579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1600" cy="38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9423" w14:textId="77777777" w:rsidR="00D62925" w:rsidRDefault="00D62925" w:rsidP="00D62925">
      <w:pPr>
        <w:overflowPunct/>
        <w:autoSpaceDE/>
        <w:autoSpaceDN/>
        <w:adjustRightInd/>
        <w:jc w:val="center"/>
        <w:textAlignment w:val="auto"/>
      </w:pPr>
    </w:p>
    <w:p w14:paraId="08CD625A" w14:textId="0F7D33DD" w:rsidR="003311F8" w:rsidRDefault="008D5A87" w:rsidP="00D62925">
      <w:pPr>
        <w:overflowPunct/>
        <w:autoSpaceDE/>
        <w:autoSpaceDN/>
        <w:adjustRightInd/>
        <w:jc w:val="center"/>
        <w:textAlignment w:val="auto"/>
      </w:pPr>
      <w:r w:rsidRPr="008D5A87">
        <w:rPr>
          <w:noProof/>
        </w:rPr>
        <w:drawing>
          <wp:inline distT="0" distB="0" distL="0" distR="0" wp14:anchorId="513B5D68" wp14:editId="7357EB1A">
            <wp:extent cx="5122800" cy="3866400"/>
            <wp:effectExtent l="0" t="0" r="1905" b="1270"/>
            <wp:docPr id="120714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477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E3" w14:textId="77777777" w:rsidR="006D24BC" w:rsidRDefault="006D24BC" w:rsidP="006D24BC">
      <w:pPr>
        <w:overflowPunct/>
        <w:autoSpaceDE/>
        <w:autoSpaceDN/>
        <w:adjustRightInd/>
        <w:ind w:left="567"/>
        <w:jc w:val="left"/>
        <w:textAlignment w:val="auto"/>
      </w:pPr>
    </w:p>
    <w:p w14:paraId="47C2C3E4" w14:textId="4272C6DB" w:rsidR="006D24BC" w:rsidRDefault="004230B9" w:rsidP="004230B9">
      <w:pPr>
        <w:pStyle w:val="Caption"/>
      </w:pPr>
      <w:bookmarkStart w:id="43" w:name="_Toc178624572"/>
      <w:r>
        <w:t xml:space="preserve">Figure </w:t>
      </w:r>
      <w:fldSimple w:instr=" SEQ Figure \* ARABIC ">
        <w:r w:rsidR="00C94CDC">
          <w:rPr>
            <w:noProof/>
          </w:rPr>
          <w:t>23</w:t>
        </w:r>
      </w:fldSimple>
      <w:r>
        <w:t xml:space="preserve"> Boost RT9297 Example, Transient Response</w:t>
      </w:r>
      <w:bookmarkEnd w:id="43"/>
    </w:p>
    <w:p w14:paraId="47C2C3E5" w14:textId="77777777" w:rsidR="006D24BC" w:rsidRDefault="006D24BC">
      <w:pPr>
        <w:overflowPunct/>
        <w:autoSpaceDE/>
        <w:autoSpaceDN/>
        <w:adjustRightInd/>
        <w:jc w:val="left"/>
        <w:textAlignment w:val="auto"/>
      </w:pPr>
    </w:p>
    <w:p w14:paraId="47C2C3E6" w14:textId="77777777" w:rsidR="00111B25" w:rsidRDefault="00111B25">
      <w:pPr>
        <w:overflowPunct/>
        <w:autoSpaceDE/>
        <w:autoSpaceDN/>
        <w:adjustRightInd/>
        <w:jc w:val="left"/>
        <w:textAlignment w:val="auto"/>
        <w:rPr>
          <w:b/>
          <w:caps/>
          <w:kern w:val="24"/>
          <w:sz w:val="24"/>
          <w:szCs w:val="24"/>
        </w:rPr>
      </w:pPr>
      <w:r>
        <w:br w:type="page"/>
      </w:r>
    </w:p>
    <w:p w14:paraId="47C2C3E7" w14:textId="77777777" w:rsidR="00111B25" w:rsidRDefault="00111B25" w:rsidP="00111B25">
      <w:pPr>
        <w:pStyle w:val="Heading2"/>
      </w:pPr>
      <w:bookmarkStart w:id="44" w:name="_Toc167725922"/>
      <w:r>
        <w:lastRenderedPageBreak/>
        <w:t>Sub-Harmonic Oscillations</w:t>
      </w:r>
      <w:bookmarkEnd w:id="44"/>
    </w:p>
    <w:p w14:paraId="47C2C3E8" w14:textId="42107D59" w:rsidR="00BD7B77" w:rsidRDefault="00BD7B77" w:rsidP="00BD7B77">
      <w:r>
        <w:t>Setting the slope compensation ramp to 0</w:t>
      </w:r>
      <w:r w:rsidR="00AC3BC2">
        <w:t xml:space="preserve"> </w:t>
      </w:r>
      <w:r>
        <w:t>V and comparing the 500</w:t>
      </w:r>
      <w:r w:rsidR="00AC3BC2">
        <w:t>-</w:t>
      </w:r>
      <w:r>
        <w:t xml:space="preserve">mA CCM responses for </w:t>
      </w:r>
      <w:r w:rsidRPr="00AC3BC2">
        <w:rPr>
          <w:i/>
        </w:rPr>
        <w:t>V</w:t>
      </w:r>
      <w:r w:rsidRPr="00F54B5A">
        <w:rPr>
          <w:i/>
          <w:vertAlign w:val="subscript"/>
        </w:rPr>
        <w:t>out</w:t>
      </w:r>
      <w:r>
        <w:t xml:space="preserve"> = 8</w:t>
      </w:r>
      <w:r w:rsidR="00AC3BC2">
        <w:t xml:space="preserve"> </w:t>
      </w:r>
      <w:r>
        <w:t>V and 12</w:t>
      </w:r>
      <w:r w:rsidR="00AC3BC2">
        <w:t xml:space="preserve"> </w:t>
      </w:r>
      <w:r>
        <w:t xml:space="preserve">V provides a good example of a response without </w:t>
      </w:r>
      <w:r w:rsidR="00AC3BC2">
        <w:t>s</w:t>
      </w:r>
      <w:r>
        <w:t>ub-harmonic oscillations (</w:t>
      </w:r>
      <w:r w:rsidRPr="00AC3BC2">
        <w:rPr>
          <w:i/>
        </w:rPr>
        <w:t>V</w:t>
      </w:r>
      <w:r w:rsidRPr="00F54B5A">
        <w:rPr>
          <w:i/>
          <w:vertAlign w:val="subscript"/>
        </w:rPr>
        <w:t>out</w:t>
      </w:r>
      <w:r>
        <w:t xml:space="preserve"> = 8</w:t>
      </w:r>
      <w:r w:rsidR="00AC3BC2">
        <w:t xml:space="preserve"> </w:t>
      </w:r>
      <w:r>
        <w:t xml:space="preserve">V) and a response with </w:t>
      </w:r>
      <w:r w:rsidR="00AC3BC2">
        <w:t>s</w:t>
      </w:r>
      <w:r>
        <w:t>ub-harmonic oscillations (</w:t>
      </w:r>
      <w:r w:rsidRPr="00AC3BC2">
        <w:rPr>
          <w:i/>
        </w:rPr>
        <w:t>V</w:t>
      </w:r>
      <w:r w:rsidRPr="00F54B5A">
        <w:rPr>
          <w:i/>
          <w:vertAlign w:val="subscript"/>
        </w:rPr>
        <w:t>out</w:t>
      </w:r>
      <w:r>
        <w:t xml:space="preserve"> = 12</w:t>
      </w:r>
      <w:r w:rsidR="00AC3BC2">
        <w:t xml:space="preserve"> </w:t>
      </w:r>
      <w:r>
        <w:t xml:space="preserve">V). </w:t>
      </w:r>
      <w:r w:rsidR="00EC1686">
        <w:t>When the phase increases close to F</w:t>
      </w:r>
      <w:r w:rsidR="00EC1686" w:rsidRPr="00F54B5A">
        <w:rPr>
          <w:vertAlign w:val="subscript"/>
        </w:rPr>
        <w:t>s</w:t>
      </w:r>
      <w:r w:rsidR="00EC1686">
        <w:t>, sub-harmonic oscillations will be present in the output</w:t>
      </w:r>
      <w:r w:rsidR="004369B1">
        <w:t xml:space="preserve">. </w:t>
      </w:r>
    </w:p>
    <w:p w14:paraId="47C2C3E9" w14:textId="5C7A3A81" w:rsidR="00BD7B77" w:rsidRPr="00BD7B77" w:rsidRDefault="000E6E7F" w:rsidP="00BD7B77">
      <w:r>
        <w:rPr>
          <w:noProof/>
          <w:lang w:eastAsia="en-AU"/>
        </w:rPr>
        <mc:AlternateContent>
          <mc:Choice Requires="wpc">
            <w:drawing>
              <wp:anchor distT="0" distB="0" distL="114300" distR="114300" simplePos="0" relativeHeight="251673600" behindDoc="0" locked="0" layoutInCell="1" allowOverlap="1" wp14:anchorId="47C2C435" wp14:editId="045DF9EB">
                <wp:simplePos x="0" y="0"/>
                <wp:positionH relativeFrom="column">
                  <wp:posOffset>-17145</wp:posOffset>
                </wp:positionH>
                <wp:positionV relativeFrom="paragraph">
                  <wp:posOffset>147955</wp:posOffset>
                </wp:positionV>
                <wp:extent cx="6277610" cy="4202430"/>
                <wp:effectExtent l="0" t="0" r="0" b="7620"/>
                <wp:wrapTopAndBottom/>
                <wp:docPr id="245" name="Canvas 2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12333773" name="Picture 51233377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612" cy="4202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4" name="Text Box 174"/>
                        <wps:cNvSpPr txBox="1"/>
                        <wps:spPr>
                          <a:xfrm>
                            <a:off x="3196387" y="478834"/>
                            <a:ext cx="868045" cy="2165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2C467" w14:textId="77777777" w:rsidR="0079756A" w:rsidRDefault="0079756A" w:rsidP="00BD7B77">
                              <w:pPr>
                                <w:pStyle w:val="NormalWeb"/>
                              </w:pP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Vout = 12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 Box 174"/>
                        <wps:cNvSpPr txBox="1"/>
                        <wps:spPr>
                          <a:xfrm>
                            <a:off x="2242592" y="2338163"/>
                            <a:ext cx="844722" cy="2165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2C468" w14:textId="77777777" w:rsidR="0079756A" w:rsidRDefault="0079756A" w:rsidP="00BD7B77">
                              <w:pPr>
                                <w:pStyle w:val="NormalWeb"/>
                              </w:pPr>
                              <w:r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>Vout = 8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Straight Arrow Connector 486"/>
                        <wps:cNvCnPr/>
                        <wps:spPr>
                          <a:xfrm flipV="1">
                            <a:off x="2989384" y="2080846"/>
                            <a:ext cx="1006078" cy="4278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7" name="Straight Arrow Connector 487"/>
                        <wps:cNvCnPr/>
                        <wps:spPr>
                          <a:xfrm>
                            <a:off x="3995462" y="654339"/>
                            <a:ext cx="326390" cy="1809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2C435" id="Canvas 245" o:spid="_x0000_s1113" editas="canvas" style="position:absolute;left:0;text-align:left;margin-left:-1.35pt;margin-top:11.65pt;width:494.3pt;height:330.9pt;z-index:251673600;mso-position-horizontal-relative:text;mso-position-vertical-relative:text;mso-width-relative:margin;mso-height-relative:margin" coordsize="62776,4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">
                <v:shape id="_x0000_s1114" type="#_x0000_t75" style="position:absolute;width:62776;height:42024;visibility:visible;mso-wrap-style:square">
                  <v:fill o:detectmouseclick="t"/>
                  <v:path o:connecttype="none"/>
                </v:shape>
                <v:shape id="Picture 512333773" o:spid="_x0000_s1115" type="#_x0000_t75" style="position:absolute;width:55456;height:4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">
                  <v:imagedata r:id="rId33" o:title=""/>
                </v:shape>
                <v:shape id="Text Box 174" o:spid="_x0000_s1116" type="#_x0000_t202" style="position:absolute;left:31963;top:4788;width:8681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" fillcolor="white [3201]" stroked="f" strokeweight=".5pt">
                  <v:textbox>
                    <w:txbxContent>
                      <w:p w14:paraId="47C2C467" w14:textId="77777777" w:rsidR="0079756A" w:rsidRDefault="0079756A" w:rsidP="00BD7B77">
                        <w:pPr>
                          <w:pStyle w:val="NormalWeb"/>
                        </w:pP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>Vout = 12 V</w:t>
                        </w:r>
                      </w:p>
                    </w:txbxContent>
                  </v:textbox>
                </v:shape>
                <v:shape id="Text Box 174" o:spid="_x0000_s1117" type="#_x0000_t202" style="position:absolute;left:22425;top:23381;width:8448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" fillcolor="white [3201]" stroked="f" strokeweight=".5pt">
                  <v:textbox>
                    <w:txbxContent>
                      <w:p w14:paraId="47C2C468" w14:textId="77777777" w:rsidR="0079756A" w:rsidRDefault="0079756A" w:rsidP="00BD7B77">
                        <w:pPr>
                          <w:pStyle w:val="NormalWeb"/>
                        </w:pPr>
                        <w:r>
                          <w:rPr>
                            <w:color w:val="0070C0"/>
                            <w:sz w:val="20"/>
                            <w:szCs w:val="20"/>
                          </w:rPr>
                          <w:t>Vout = 8 V</w:t>
                        </w:r>
                      </w:p>
                    </w:txbxContent>
                  </v:textbox>
                </v:shape>
                <v:shape id="Straight Arrow Connector 486" o:spid="_x0000_s1118" type="#_x0000_t32" style="position:absolute;left:29893;top:20808;width:10061;height:42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" strokecolor="#0070c0">
                  <v:stroke endarrow="open"/>
                </v:shape>
                <v:shape id="Straight Arrow Connector 487" o:spid="_x0000_s1119" type="#_x0000_t32" style="position:absolute;left:39954;top:6543;width:3264;height:1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" strokecolor="red">
                  <v:stroke endarrow="open"/>
                </v:shape>
                <w10:wrap type="topAndBottom"/>
              </v:group>
            </w:pict>
          </mc:Fallback>
        </mc:AlternateContent>
      </w:r>
    </w:p>
    <w:p w14:paraId="47C2C3EA" w14:textId="6C002437" w:rsidR="00111B25" w:rsidRDefault="00111B25">
      <w:pPr>
        <w:overflowPunct/>
        <w:autoSpaceDE/>
        <w:autoSpaceDN/>
        <w:adjustRightInd/>
        <w:jc w:val="left"/>
        <w:textAlignment w:val="auto"/>
      </w:pPr>
    </w:p>
    <w:p w14:paraId="47C2C3EB" w14:textId="3C58C152" w:rsidR="006D24BC" w:rsidRDefault="00BD7B77" w:rsidP="00BD7B77">
      <w:pPr>
        <w:pStyle w:val="Caption"/>
      </w:pPr>
      <w:bookmarkStart w:id="45" w:name="_Toc178624573"/>
      <w:r>
        <w:t xml:space="preserve">Figure </w:t>
      </w:r>
      <w:fldSimple w:instr=" SEQ Figure \* ARABIC ">
        <w:r w:rsidR="00C94CDC">
          <w:rPr>
            <w:noProof/>
          </w:rPr>
          <w:t>24</w:t>
        </w:r>
      </w:fldSimple>
      <w:r>
        <w:t xml:space="preserve"> Boost </w:t>
      </w:r>
      <w:r w:rsidR="0036299E">
        <w:t>Sub-harmonic oscillations</w:t>
      </w:r>
      <w:bookmarkEnd w:id="45"/>
    </w:p>
    <w:p w14:paraId="47C2C3EC" w14:textId="77777777" w:rsidR="006D24BC" w:rsidRDefault="006D24BC">
      <w:pPr>
        <w:overflowPunct/>
        <w:autoSpaceDE/>
        <w:autoSpaceDN/>
        <w:adjustRightInd/>
        <w:jc w:val="left"/>
        <w:textAlignment w:val="auto"/>
      </w:pPr>
    </w:p>
    <w:p w14:paraId="47C2C3ED" w14:textId="77777777" w:rsidR="006D24BC" w:rsidRDefault="006D24BC">
      <w:pPr>
        <w:overflowPunct/>
        <w:autoSpaceDE/>
        <w:autoSpaceDN/>
        <w:adjustRightInd/>
        <w:jc w:val="left"/>
        <w:textAlignment w:val="auto"/>
      </w:pPr>
    </w:p>
    <w:p w14:paraId="47C2C3EE" w14:textId="77777777" w:rsidR="006D24BC" w:rsidRDefault="006D24BC">
      <w:pPr>
        <w:overflowPunct/>
        <w:autoSpaceDE/>
        <w:autoSpaceDN/>
        <w:adjustRightInd/>
        <w:jc w:val="left"/>
        <w:textAlignment w:val="auto"/>
      </w:pPr>
    </w:p>
    <w:p w14:paraId="47C2C3EF" w14:textId="77777777" w:rsidR="006D24BC" w:rsidRDefault="006D24BC">
      <w:pPr>
        <w:overflowPunct/>
        <w:autoSpaceDE/>
        <w:autoSpaceDN/>
        <w:adjustRightInd/>
        <w:jc w:val="left"/>
        <w:textAlignment w:val="auto"/>
      </w:pPr>
    </w:p>
    <w:p w14:paraId="47C2C3F0" w14:textId="77777777" w:rsidR="006D24BC" w:rsidRDefault="006D24BC">
      <w:pPr>
        <w:overflowPunct/>
        <w:autoSpaceDE/>
        <w:autoSpaceDN/>
        <w:adjustRightInd/>
        <w:jc w:val="left"/>
        <w:textAlignment w:val="auto"/>
        <w:rPr>
          <w:b/>
          <w:caps/>
          <w:kern w:val="28"/>
          <w:sz w:val="28"/>
          <w:szCs w:val="28"/>
        </w:rPr>
      </w:pPr>
    </w:p>
    <w:p w14:paraId="47C2C3F1" w14:textId="77777777" w:rsidR="0036299E" w:rsidRDefault="0036299E">
      <w:pPr>
        <w:overflowPunct/>
        <w:autoSpaceDE/>
        <w:autoSpaceDN/>
        <w:adjustRightInd/>
        <w:jc w:val="left"/>
        <w:textAlignment w:val="auto"/>
        <w:rPr>
          <w:b/>
          <w:caps/>
          <w:kern w:val="28"/>
          <w:sz w:val="28"/>
          <w:szCs w:val="28"/>
        </w:rPr>
      </w:pPr>
      <w:r>
        <w:br w:type="page"/>
      </w:r>
    </w:p>
    <w:p w14:paraId="47C2C3FA" w14:textId="77777777" w:rsidR="004369B1" w:rsidRDefault="00942662" w:rsidP="004369B1">
      <w:pPr>
        <w:pStyle w:val="Heading1"/>
      </w:pPr>
      <w:bookmarkStart w:id="46" w:name="_Toc167725923"/>
      <w:bookmarkEnd w:id="26"/>
      <w:bookmarkEnd w:id="27"/>
      <w:bookmarkEnd w:id="28"/>
      <w:bookmarkEnd w:id="29"/>
      <w:r>
        <w:lastRenderedPageBreak/>
        <w:t>Buck-Boost Negative Output</w:t>
      </w:r>
      <w:bookmarkEnd w:id="46"/>
    </w:p>
    <w:p w14:paraId="47C2C3FB" w14:textId="4C10AC58" w:rsidR="00942662" w:rsidRDefault="00942662" w:rsidP="00942662">
      <w:r>
        <w:t xml:space="preserve">The Buck-Boost </w:t>
      </w:r>
      <w:r w:rsidR="0068105E">
        <w:t xml:space="preserve">with </w:t>
      </w:r>
      <w:r>
        <w:t>negative output configuration for the PWM-CM</w:t>
      </w:r>
      <w:r w:rsidR="00F21FF5">
        <w:t>3</w:t>
      </w:r>
      <w:r>
        <w:t xml:space="preserve"> is shown in </w:t>
      </w:r>
      <w:r>
        <w:fldChar w:fldCharType="begin"/>
      </w:r>
      <w:r>
        <w:instrText xml:space="preserve"> REF _Ref491899367 \h </w:instrText>
      </w:r>
      <w:r>
        <w:fldChar w:fldCharType="separate"/>
      </w:r>
      <w:r w:rsidR="00C94CDC">
        <w:t xml:space="preserve">Figure </w:t>
      </w:r>
      <w:r w:rsidR="00C94CDC">
        <w:rPr>
          <w:noProof/>
        </w:rPr>
        <w:t>26</w:t>
      </w:r>
      <w:r>
        <w:fldChar w:fldCharType="end"/>
      </w:r>
      <w:r>
        <w:t xml:space="preserve">. The </w:t>
      </w:r>
      <w:r w:rsidR="0068105E">
        <w:t xml:space="preserve">PWM-CM2 </w:t>
      </w:r>
      <w:r>
        <w:t xml:space="preserve">control voltage </w:t>
      </w:r>
      <w:r w:rsidR="00D92FFE" w:rsidRPr="00D92FFE">
        <w:rPr>
          <w:i/>
        </w:rPr>
        <w:t>CM_Vc</w:t>
      </w:r>
      <w:r w:rsidR="00D92FFE">
        <w:t xml:space="preserve"> </w:t>
      </w:r>
      <w:r w:rsidR="0068105E">
        <w:t xml:space="preserve">is still referenced to GND </w:t>
      </w:r>
      <w:r w:rsidR="00E57077">
        <w:t>but</w:t>
      </w:r>
      <w:r w:rsidR="0068105E">
        <w:t xml:space="preserve"> for most Buck controllers the error amp is </w:t>
      </w:r>
      <w:r w:rsidR="00D92FFE">
        <w:t xml:space="preserve">referenced to the negative rail </w:t>
      </w:r>
      <w:r w:rsidR="00D92FFE" w:rsidRPr="00D92FFE">
        <w:rPr>
          <w:i/>
        </w:rPr>
        <w:t>CM_p</w:t>
      </w:r>
      <w:r w:rsidR="00D92FFE">
        <w:t xml:space="preserve">. </w:t>
      </w:r>
      <w:r w:rsidR="00E57077">
        <w:t xml:space="preserve">In this example the feedback voltage is “level shifted” </w:t>
      </w:r>
      <w:r w:rsidR="000E3026">
        <w:t xml:space="preserve">to GND potential </w:t>
      </w:r>
      <w:r w:rsidR="00E57077">
        <w:t xml:space="preserve">via </w:t>
      </w:r>
      <w:r w:rsidR="00E57077" w:rsidRPr="00E57077">
        <w:rPr>
          <w:i/>
        </w:rPr>
        <w:t>E</w:t>
      </w:r>
      <w:r w:rsidR="00E57077" w:rsidRPr="00F54B5A">
        <w:rPr>
          <w:i/>
          <w:vertAlign w:val="subscript"/>
        </w:rPr>
        <w:t>1</w:t>
      </w:r>
      <w:r w:rsidR="00E57077">
        <w:t>.</w:t>
      </w:r>
    </w:p>
    <w:p w14:paraId="47C2C3FC" w14:textId="77777777" w:rsidR="000E3026" w:rsidRDefault="000E3026" w:rsidP="00942662"/>
    <w:p w14:paraId="47C2C3FD" w14:textId="1FC59324" w:rsidR="000E3026" w:rsidRDefault="00555DBC" w:rsidP="000E3026">
      <w:pPr>
        <w:jc w:val="center"/>
      </w:pPr>
      <w:r w:rsidRPr="00555DBC">
        <w:rPr>
          <w:noProof/>
          <w:lang w:eastAsia="en-AU"/>
        </w:rPr>
        <w:drawing>
          <wp:inline distT="0" distB="0" distL="0" distR="0" wp14:anchorId="4B4C4F4F" wp14:editId="55C91A6E">
            <wp:extent cx="6202680" cy="1233170"/>
            <wp:effectExtent l="0" t="0" r="7620" b="5080"/>
            <wp:docPr id="705264133" name="Picture 1" descr="A close-up of a circuit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64133" name="Picture 1" descr="A close-up of a circuit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3FE" w14:textId="14109D4D" w:rsidR="000E3026" w:rsidRPr="00D92FFE" w:rsidRDefault="000E3026" w:rsidP="000E3026">
      <w:pPr>
        <w:pStyle w:val="Caption"/>
      </w:pPr>
      <w:bookmarkStart w:id="47" w:name="_Toc178624574"/>
      <w:r>
        <w:t xml:space="preserve">Figure </w:t>
      </w:r>
      <w:fldSimple w:instr=" SEQ Figure \* ARABIC ">
        <w:r w:rsidR="00C94CDC">
          <w:rPr>
            <w:noProof/>
          </w:rPr>
          <w:t>25</w:t>
        </w:r>
      </w:fldSimple>
      <w:r>
        <w:t xml:space="preserve"> Buck-Boost </w:t>
      </w:r>
      <w:r w:rsidR="00271A3E">
        <w:t xml:space="preserve">Negative Output </w:t>
      </w:r>
      <w:r>
        <w:t>Parameters</w:t>
      </w:r>
      <w:bookmarkEnd w:id="47"/>
    </w:p>
    <w:p w14:paraId="47C2C3FF" w14:textId="77777777" w:rsidR="00942662" w:rsidRDefault="00942662" w:rsidP="00942662"/>
    <w:p w14:paraId="47C2C400" w14:textId="6C1519E8" w:rsidR="00942662" w:rsidRDefault="008525BE" w:rsidP="00942662">
      <w:r w:rsidRPr="008525BE">
        <w:rPr>
          <w:noProof/>
        </w:rPr>
        <w:drawing>
          <wp:inline distT="0" distB="0" distL="0" distR="0" wp14:anchorId="008FD7B1" wp14:editId="30CBDC92">
            <wp:extent cx="6202680" cy="2174875"/>
            <wp:effectExtent l="0" t="0" r="7620" b="0"/>
            <wp:docPr id="14594009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099" name="Picture 1" descr="A computer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401" w14:textId="2D844116" w:rsidR="00942662" w:rsidRDefault="003013D5" w:rsidP="00942662">
      <w:pPr>
        <w:pStyle w:val="Caption"/>
      </w:pPr>
      <w:bookmarkStart w:id="48" w:name="_Ref491899367"/>
      <w:bookmarkStart w:id="49" w:name="_Toc178624575"/>
      <w:r>
        <w:rPr>
          <w:noProof/>
          <w:lang w:eastAsia="en-AU"/>
        </w:rPr>
        <mc:AlternateContent>
          <mc:Choice Requires="wpc">
            <w:drawing>
              <wp:anchor distT="0" distB="0" distL="114300" distR="114300" simplePos="0" relativeHeight="251674624" behindDoc="0" locked="0" layoutInCell="1" allowOverlap="1" wp14:anchorId="47C2C43D" wp14:editId="643E0C95">
                <wp:simplePos x="0" y="0"/>
                <wp:positionH relativeFrom="column">
                  <wp:posOffset>363855</wp:posOffset>
                </wp:positionH>
                <wp:positionV relativeFrom="paragraph">
                  <wp:posOffset>621030</wp:posOffset>
                </wp:positionV>
                <wp:extent cx="5486400" cy="2977515"/>
                <wp:effectExtent l="0" t="0" r="0" b="0"/>
                <wp:wrapTopAndBottom/>
                <wp:docPr id="274" name="Canvas 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75748712" name="Picture 8757487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0323" y="0"/>
                            <a:ext cx="4835259" cy="2977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Text Box 174"/>
                        <wps:cNvSpPr txBox="1"/>
                        <wps:spPr>
                          <a:xfrm>
                            <a:off x="2298309" y="458027"/>
                            <a:ext cx="868045" cy="2895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2C469" w14:textId="77777777" w:rsidR="0079756A" w:rsidRDefault="0079756A" w:rsidP="000E3026">
                              <w:pPr>
                                <w:pStyle w:val="NormalWeb"/>
                              </w:pP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5F72B3">
                                <w:rPr>
                                  <w:color w:val="FF0000"/>
                                  <w:sz w:val="20"/>
                                  <w:szCs w:val="20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 xml:space="preserve"> = 7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Text Box 174"/>
                        <wps:cNvSpPr txBox="1"/>
                        <wps:spPr>
                          <a:xfrm>
                            <a:off x="2174789" y="2557337"/>
                            <a:ext cx="846785" cy="2661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2C46A" w14:textId="77777777" w:rsidR="0079756A" w:rsidRDefault="0079756A" w:rsidP="000E3026">
                              <w:pPr>
                                <w:pStyle w:val="NormalWeb"/>
                              </w:pPr>
                              <w:r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5F72B3">
                                <w:rPr>
                                  <w:color w:val="0070C0"/>
                                  <w:sz w:val="20"/>
                                  <w:szCs w:val="20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 xml:space="preserve"> = 5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Straight Arrow Connector 491"/>
                        <wps:cNvCnPr/>
                        <wps:spPr>
                          <a:xfrm flipV="1">
                            <a:off x="2986014" y="2162908"/>
                            <a:ext cx="595386" cy="43062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" name="Straight Arrow Connector 492"/>
                        <wps:cNvCnPr/>
                        <wps:spPr>
                          <a:xfrm>
                            <a:off x="3094599" y="639002"/>
                            <a:ext cx="428185" cy="2988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2C43D" id="Canvas 274" o:spid="_x0000_s1120" editas="canvas" style="position:absolute;left:0;text-align:left;margin-left:28.65pt;margin-top:48.9pt;width:6in;height:234.45pt;z-index:251674624;mso-position-horizontal-relative:text;mso-position-vertical-relative:text;mso-height-relative:margin" coordsize="54864,29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">
                <v:shape id="_x0000_s1121" type="#_x0000_t75" style="position:absolute;width:54864;height:29775;visibility:visible;mso-wrap-style:square">
                  <v:fill o:detectmouseclick="t"/>
                  <v:path o:connecttype="none"/>
                </v:shape>
                <v:shape id="Picture 875748712" o:spid="_x0000_s1122" type="#_x0000_t75" style="position:absolute;left:2403;width:48352;height:29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">
                  <v:imagedata r:id="rId37" o:title=""/>
                </v:shape>
                <v:shape id="Text Box 174" o:spid="_x0000_s1123" type="#_x0000_t202" style="position:absolute;left:22983;top:4580;width:8680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" fillcolor="white [3201]" stroked="f" strokeweight=".5pt">
                  <v:textbox>
                    <w:txbxContent>
                      <w:p w14:paraId="47C2C469" w14:textId="77777777" w:rsidR="0079756A" w:rsidRDefault="0079756A" w:rsidP="000E3026">
                        <w:pPr>
                          <w:pStyle w:val="NormalWeb"/>
                        </w:pP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>V</w:t>
                        </w:r>
                        <w:r w:rsidRPr="005F72B3">
                          <w:rPr>
                            <w:color w:val="FF0000"/>
                            <w:sz w:val="20"/>
                            <w:szCs w:val="20"/>
                            <w:vertAlign w:val="subscript"/>
                          </w:rPr>
                          <w:t>out</w:t>
                        </w: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 xml:space="preserve"> = 7 V</w:t>
                        </w:r>
                      </w:p>
                    </w:txbxContent>
                  </v:textbox>
                </v:shape>
                <v:shape id="Text Box 174" o:spid="_x0000_s1124" type="#_x0000_t202" style="position:absolute;left:21747;top:25573;width:8468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" fillcolor="white [3201]" stroked="f" strokeweight=".5pt">
                  <v:textbox>
                    <w:txbxContent>
                      <w:p w14:paraId="47C2C46A" w14:textId="77777777" w:rsidR="0079756A" w:rsidRDefault="0079756A" w:rsidP="000E3026">
                        <w:pPr>
                          <w:pStyle w:val="NormalWeb"/>
                        </w:pPr>
                        <w:r>
                          <w:rPr>
                            <w:color w:val="0070C0"/>
                            <w:sz w:val="20"/>
                            <w:szCs w:val="20"/>
                          </w:rPr>
                          <w:t>V</w:t>
                        </w:r>
                        <w:r w:rsidRPr="005F72B3">
                          <w:rPr>
                            <w:color w:val="0070C0"/>
                            <w:sz w:val="20"/>
                            <w:szCs w:val="20"/>
                            <w:vertAlign w:val="subscript"/>
                          </w:rPr>
                          <w:t>out</w:t>
                        </w:r>
                        <w:r>
                          <w:rPr>
                            <w:color w:val="0070C0"/>
                            <w:sz w:val="20"/>
                            <w:szCs w:val="20"/>
                          </w:rPr>
                          <w:t xml:space="preserve"> = 5 V</w:t>
                        </w:r>
                      </w:p>
                    </w:txbxContent>
                  </v:textbox>
                </v:shape>
                <v:shape id="Straight Arrow Connector 491" o:spid="_x0000_s1125" type="#_x0000_t32" style="position:absolute;left:29860;top:21629;width:5954;height:43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" strokecolor="#0070c0">
                  <v:stroke endarrow="open"/>
                </v:shape>
                <v:shape id="Straight Arrow Connector 492" o:spid="_x0000_s1126" type="#_x0000_t32" style="position:absolute;left:30945;top:6390;width:4282;height:29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" strokecolor="red">
                  <v:stroke endarrow="open"/>
                </v:shape>
                <w10:wrap type="topAndBottom"/>
              </v:group>
            </w:pict>
          </mc:Fallback>
        </mc:AlternateContent>
      </w:r>
      <w:r w:rsidR="00942662">
        <w:t xml:space="preserve">Figure </w:t>
      </w:r>
      <w:fldSimple w:instr=" SEQ Figure \* ARABIC ">
        <w:r w:rsidR="00C94CDC">
          <w:rPr>
            <w:noProof/>
          </w:rPr>
          <w:t>26</w:t>
        </w:r>
      </w:fldSimple>
      <w:bookmarkEnd w:id="48"/>
      <w:r w:rsidR="00942662">
        <w:t xml:space="preserve"> Buck-Boost Negative Output</w:t>
      </w:r>
      <w:bookmarkEnd w:id="49"/>
    </w:p>
    <w:p w14:paraId="47C2C402" w14:textId="77777777" w:rsidR="003013D5" w:rsidRDefault="003013D5" w:rsidP="003013D5"/>
    <w:p w14:paraId="47C2C403" w14:textId="704AD1DA" w:rsidR="00942662" w:rsidRDefault="000E3026" w:rsidP="003013D5">
      <w:pPr>
        <w:pStyle w:val="Caption"/>
      </w:pPr>
      <w:bookmarkStart w:id="50" w:name="_Toc178624576"/>
      <w:r>
        <w:t xml:space="preserve">Figure </w:t>
      </w:r>
      <w:fldSimple w:instr=" SEQ Figure \* ARABIC ">
        <w:r w:rsidR="00C94CDC">
          <w:rPr>
            <w:noProof/>
          </w:rPr>
          <w:t>27</w:t>
        </w:r>
      </w:fldSimple>
      <w:r>
        <w:t xml:space="preserve"> Buck-Boost</w:t>
      </w:r>
      <w:r w:rsidR="00271A3E">
        <w:t>,</w:t>
      </w:r>
      <w:r>
        <w:t xml:space="preserve"> </w:t>
      </w:r>
      <w:r w:rsidR="00271A3E">
        <w:t xml:space="preserve">Neg O/P, </w:t>
      </w:r>
      <w:r>
        <w:t>Bode Plot</w:t>
      </w:r>
      <w:bookmarkEnd w:id="50"/>
    </w:p>
    <w:p w14:paraId="47C2C404" w14:textId="7C597747" w:rsidR="00942662" w:rsidRDefault="00F2671B" w:rsidP="00942662">
      <w:r>
        <w:t>W</w:t>
      </w:r>
      <w:r w:rsidR="000E3026">
        <w:t>hen the phase increases close to F</w:t>
      </w:r>
      <w:r w:rsidR="000E3026" w:rsidRPr="00465260">
        <w:rPr>
          <w:vertAlign w:val="subscript"/>
        </w:rPr>
        <w:t>s</w:t>
      </w:r>
      <w:r w:rsidR="000E3026">
        <w:t>, sub-harmonic oscillations will be present in the output.</w:t>
      </w:r>
    </w:p>
    <w:p w14:paraId="15E40285" w14:textId="1FA73CEA" w:rsidR="00D711F6" w:rsidRDefault="008B2C59" w:rsidP="00A6464A">
      <w:pPr>
        <w:jc w:val="center"/>
      </w:pPr>
      <w:r w:rsidRPr="008B2C59">
        <w:rPr>
          <w:noProof/>
        </w:rPr>
        <w:lastRenderedPageBreak/>
        <w:drawing>
          <wp:inline distT="0" distB="0" distL="0" distR="0" wp14:anchorId="6DD8925B" wp14:editId="14DEBDD3">
            <wp:extent cx="5281200" cy="4680000"/>
            <wp:effectExtent l="0" t="0" r="0" b="6350"/>
            <wp:docPr id="58239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995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8453" w14:textId="77777777" w:rsidR="00B511A9" w:rsidRDefault="00B511A9" w:rsidP="00942662"/>
    <w:p w14:paraId="48D241C7" w14:textId="0BA103C6" w:rsidR="00B511A9" w:rsidRDefault="000E4A2B" w:rsidP="00A6464A">
      <w:pPr>
        <w:jc w:val="center"/>
      </w:pPr>
      <w:r w:rsidRPr="000E4A2B">
        <w:rPr>
          <w:noProof/>
        </w:rPr>
        <w:drawing>
          <wp:inline distT="0" distB="0" distL="0" distR="0" wp14:anchorId="3B1A88C3" wp14:editId="305DFB5D">
            <wp:extent cx="5169600" cy="3052800"/>
            <wp:effectExtent l="0" t="0" r="0" b="0"/>
            <wp:docPr id="8756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43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405" w14:textId="77777777" w:rsidR="00942662" w:rsidRPr="00942662" w:rsidRDefault="00942662" w:rsidP="00942662"/>
    <w:p w14:paraId="4E157471" w14:textId="3DA4DFDA" w:rsidR="00597021" w:rsidRDefault="00597021" w:rsidP="00597021">
      <w:pPr>
        <w:pStyle w:val="Caption"/>
      </w:pPr>
      <w:bookmarkStart w:id="51" w:name="_Toc178624577"/>
      <w:r>
        <w:t xml:space="preserve">Figure </w:t>
      </w:r>
      <w:fldSimple w:instr=" SEQ Figure \* ARABIC ">
        <w:r w:rsidR="00C94CDC">
          <w:rPr>
            <w:noProof/>
          </w:rPr>
          <w:t>28</w:t>
        </w:r>
      </w:fldSimple>
      <w:r>
        <w:t xml:space="preserve"> Buck-Boost, Transient Response</w:t>
      </w:r>
      <w:bookmarkEnd w:id="51"/>
    </w:p>
    <w:p w14:paraId="47C2C406" w14:textId="77777777" w:rsidR="00271A3E" w:rsidRDefault="00271A3E">
      <w:pPr>
        <w:overflowPunct/>
        <w:autoSpaceDE/>
        <w:autoSpaceDN/>
        <w:adjustRightInd/>
        <w:jc w:val="left"/>
        <w:textAlignment w:val="auto"/>
      </w:pPr>
    </w:p>
    <w:p w14:paraId="0FA67A1A" w14:textId="77777777" w:rsidR="000E4A2B" w:rsidRDefault="000E4A2B">
      <w:pPr>
        <w:overflowPunct/>
        <w:autoSpaceDE/>
        <w:autoSpaceDN/>
        <w:adjustRightInd/>
        <w:jc w:val="left"/>
        <w:textAlignment w:val="auto"/>
        <w:rPr>
          <w:b/>
          <w:caps/>
          <w:kern w:val="28"/>
          <w:sz w:val="28"/>
          <w:szCs w:val="28"/>
        </w:rPr>
      </w:pPr>
      <w:r>
        <w:br w:type="page"/>
      </w:r>
    </w:p>
    <w:p w14:paraId="47C2C407" w14:textId="2080FE3F" w:rsidR="00271A3E" w:rsidRDefault="003F25E9" w:rsidP="00271A3E">
      <w:pPr>
        <w:pStyle w:val="Heading1"/>
      </w:pPr>
      <w:bookmarkStart w:id="52" w:name="_Toc167725924"/>
      <w:r>
        <w:lastRenderedPageBreak/>
        <w:t>Buck-Boost Negative In</w:t>
      </w:r>
      <w:r w:rsidR="00271A3E">
        <w:t>put</w:t>
      </w:r>
      <w:bookmarkEnd w:id="52"/>
    </w:p>
    <w:p w14:paraId="47C2C408" w14:textId="366A7EF6" w:rsidR="00271A3E" w:rsidRDefault="00271A3E">
      <w:pPr>
        <w:overflowPunct/>
        <w:autoSpaceDE/>
        <w:autoSpaceDN/>
        <w:adjustRightInd/>
        <w:jc w:val="left"/>
        <w:textAlignment w:val="auto"/>
      </w:pPr>
      <w:r>
        <w:t>The Buck-Boost with negative input configuration for the PWM-CM</w:t>
      </w:r>
      <w:r w:rsidR="00152C68">
        <w:t>3</w:t>
      </w:r>
      <w:r>
        <w:t xml:space="preserve"> is shown in </w:t>
      </w:r>
      <w:r>
        <w:fldChar w:fldCharType="begin"/>
      </w:r>
      <w:r>
        <w:instrText xml:space="preserve"> REF _Ref492061923 \h </w:instrText>
      </w:r>
      <w:r>
        <w:fldChar w:fldCharType="separate"/>
      </w:r>
      <w:r w:rsidR="00C94CDC">
        <w:t xml:space="preserve">Figure </w:t>
      </w:r>
      <w:r w:rsidR="00C94CDC">
        <w:rPr>
          <w:noProof/>
        </w:rPr>
        <w:t>30</w:t>
      </w:r>
      <w:r>
        <w:fldChar w:fldCharType="end"/>
      </w:r>
      <w:r>
        <w:t>. The PWM-CM</w:t>
      </w:r>
      <w:r w:rsidR="00152C68">
        <w:t>3</w:t>
      </w:r>
      <w:r>
        <w:t xml:space="preserve"> control voltage </w:t>
      </w:r>
      <w:r w:rsidRPr="00D92FFE">
        <w:rPr>
          <w:i/>
        </w:rPr>
        <w:t>CM_Vc</w:t>
      </w:r>
      <w:r>
        <w:t xml:space="preserve"> is still referenced to GND but for most Boost controllers the error amp is referenced to the negative rail </w:t>
      </w:r>
      <w:r w:rsidRPr="00D92FFE">
        <w:rPr>
          <w:i/>
        </w:rPr>
        <w:t>CM_</w:t>
      </w:r>
      <w:r>
        <w:rPr>
          <w:i/>
        </w:rPr>
        <w:t>a</w:t>
      </w:r>
      <w:r>
        <w:t xml:space="preserve">. In this example the feedback voltage is </w:t>
      </w:r>
      <w:r w:rsidR="005F72B3">
        <w:t>still referenced</w:t>
      </w:r>
      <w:r w:rsidR="00D27D65">
        <w:t xml:space="preserve"> </w:t>
      </w:r>
      <w:r w:rsidR="005F72B3">
        <w:t>to</w:t>
      </w:r>
      <w:r>
        <w:t xml:space="preserve"> GND </w:t>
      </w:r>
      <w:r w:rsidR="00D27D65">
        <w:t>but a practical implementation may require a separate shunt regulator like the LM385 to provide a reference and a convenient way to level shift the feedback to the negative input power source.</w:t>
      </w:r>
    </w:p>
    <w:p w14:paraId="47C2C409" w14:textId="77777777" w:rsidR="00271A3E" w:rsidRDefault="00271A3E">
      <w:pPr>
        <w:overflowPunct/>
        <w:autoSpaceDE/>
        <w:autoSpaceDN/>
        <w:adjustRightInd/>
        <w:jc w:val="left"/>
        <w:textAlignment w:val="auto"/>
      </w:pPr>
    </w:p>
    <w:p w14:paraId="47C2C40A" w14:textId="41C674FF" w:rsidR="00271A3E" w:rsidRDefault="00C66B20" w:rsidP="00271A3E">
      <w:pPr>
        <w:overflowPunct/>
        <w:autoSpaceDE/>
        <w:autoSpaceDN/>
        <w:adjustRightInd/>
        <w:jc w:val="center"/>
        <w:textAlignment w:val="auto"/>
      </w:pPr>
      <w:r w:rsidRPr="00C66B20">
        <w:rPr>
          <w:noProof/>
        </w:rPr>
        <w:drawing>
          <wp:inline distT="0" distB="0" distL="0" distR="0" wp14:anchorId="758338AB" wp14:editId="0440651F">
            <wp:extent cx="6202680" cy="1931035"/>
            <wp:effectExtent l="0" t="0" r="7620" b="0"/>
            <wp:docPr id="19236796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79653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40B" w14:textId="14E5A2CE" w:rsidR="00271A3E" w:rsidRPr="00D92FFE" w:rsidRDefault="00271A3E" w:rsidP="00271A3E">
      <w:pPr>
        <w:pStyle w:val="Caption"/>
      </w:pPr>
      <w:bookmarkStart w:id="53" w:name="_Toc178624578"/>
      <w:r>
        <w:t xml:space="preserve">Figure </w:t>
      </w:r>
      <w:fldSimple w:instr=" SEQ Figure \* ARABIC ">
        <w:r w:rsidR="00C94CDC">
          <w:rPr>
            <w:noProof/>
          </w:rPr>
          <w:t>29</w:t>
        </w:r>
      </w:fldSimple>
      <w:r>
        <w:t xml:space="preserve"> Buck-Boost Negative Input Parameters</w:t>
      </w:r>
      <w:bookmarkEnd w:id="53"/>
    </w:p>
    <w:p w14:paraId="47C2C40C" w14:textId="47CB47CF" w:rsidR="00271A3E" w:rsidRDefault="007C612A" w:rsidP="00271A3E">
      <w:pPr>
        <w:overflowPunct/>
        <w:autoSpaceDE/>
        <w:autoSpaceDN/>
        <w:adjustRightInd/>
        <w:jc w:val="center"/>
        <w:textAlignment w:val="auto"/>
      </w:pPr>
      <w:r w:rsidRPr="007C612A">
        <w:rPr>
          <w:noProof/>
        </w:rPr>
        <w:drawing>
          <wp:inline distT="0" distB="0" distL="0" distR="0" wp14:anchorId="5C8EA8D7" wp14:editId="68B69542">
            <wp:extent cx="6202680" cy="4472305"/>
            <wp:effectExtent l="0" t="0" r="7620" b="4445"/>
            <wp:docPr id="72720786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07869" name="Picture 1" descr="A diagram of a circui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C40D" w14:textId="2347E895" w:rsidR="00271A3E" w:rsidRDefault="00271A3E" w:rsidP="00271A3E">
      <w:pPr>
        <w:pStyle w:val="Caption"/>
      </w:pPr>
      <w:bookmarkStart w:id="54" w:name="_Ref492061923"/>
      <w:bookmarkStart w:id="55" w:name="_Toc178624579"/>
      <w:r>
        <w:t xml:space="preserve">Figure </w:t>
      </w:r>
      <w:fldSimple w:instr=" SEQ Figure \* ARABIC ">
        <w:r w:rsidR="00C94CDC">
          <w:rPr>
            <w:noProof/>
          </w:rPr>
          <w:t>30</w:t>
        </w:r>
      </w:fldSimple>
      <w:bookmarkEnd w:id="54"/>
      <w:r>
        <w:t xml:space="preserve"> Buck-Boost Negative Input</w:t>
      </w:r>
      <w:bookmarkEnd w:id="55"/>
      <w:r>
        <w:t xml:space="preserve"> </w:t>
      </w:r>
    </w:p>
    <w:p w14:paraId="47C2C40E" w14:textId="77777777" w:rsidR="00271A3E" w:rsidRDefault="00271A3E" w:rsidP="00271A3E"/>
    <w:p w14:paraId="47C2C40F" w14:textId="77777777" w:rsidR="00D27D65" w:rsidRDefault="00D27D65" w:rsidP="00D27D65">
      <w:pPr>
        <w:jc w:val="center"/>
      </w:pPr>
    </w:p>
    <w:p w14:paraId="47C2C410" w14:textId="77777777" w:rsidR="00D27D65" w:rsidRDefault="00D27D65" w:rsidP="00D27D65">
      <w:pPr>
        <w:jc w:val="center"/>
      </w:pPr>
    </w:p>
    <w:p w14:paraId="47C2C411" w14:textId="77777777" w:rsidR="00D27D65" w:rsidRDefault="00D27D65" w:rsidP="00D27D65">
      <w:pPr>
        <w:jc w:val="center"/>
      </w:pPr>
      <w:r>
        <w:rPr>
          <w:noProof/>
          <w:lang w:eastAsia="en-AU"/>
        </w:rPr>
        <w:lastRenderedPageBreak/>
        <mc:AlternateContent>
          <mc:Choice Requires="wpc">
            <w:drawing>
              <wp:anchor distT="0" distB="0" distL="114300" distR="114300" simplePos="0" relativeHeight="251675648" behindDoc="0" locked="0" layoutInCell="1" allowOverlap="1" wp14:anchorId="47C2C443" wp14:editId="2EC1BF8D">
                <wp:simplePos x="1080770" y="908050"/>
                <wp:positionH relativeFrom="column">
                  <wp:align>center</wp:align>
                </wp:positionH>
                <wp:positionV relativeFrom="paragraph">
                  <wp:posOffset>3810</wp:posOffset>
                </wp:positionV>
                <wp:extent cx="5486400" cy="3200400"/>
                <wp:effectExtent l="0" t="0" r="0" b="0"/>
                <wp:wrapTopAndBottom/>
                <wp:docPr id="365" name="Canvas 3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93035123" name="Picture 119303512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21677" y="0"/>
                            <a:ext cx="4695914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Text Box 174"/>
                        <wps:cNvSpPr txBox="1"/>
                        <wps:spPr>
                          <a:xfrm>
                            <a:off x="2329200" y="501276"/>
                            <a:ext cx="868045" cy="26484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2C46B" w14:textId="77777777" w:rsidR="0079756A" w:rsidRDefault="0079756A" w:rsidP="00D27D65">
                              <w:pPr>
                                <w:pStyle w:val="NormalWeb"/>
                              </w:pP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5F72B3">
                                <w:rPr>
                                  <w:color w:val="FF0000"/>
                                  <w:sz w:val="20"/>
                                  <w:szCs w:val="20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 xml:space="preserve"> = 6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Text Box 174"/>
                        <wps:cNvSpPr txBox="1"/>
                        <wps:spPr>
                          <a:xfrm>
                            <a:off x="2211860" y="2600586"/>
                            <a:ext cx="840605" cy="2723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2C46C" w14:textId="77777777" w:rsidR="0079756A" w:rsidRDefault="0079756A" w:rsidP="00D27D65">
                              <w:pPr>
                                <w:pStyle w:val="NormalWeb"/>
                              </w:pPr>
                              <w:r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5F72B3">
                                <w:rPr>
                                  <w:color w:val="0070C0"/>
                                  <w:sz w:val="20"/>
                                  <w:szCs w:val="20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color w:val="0070C0"/>
                                  <w:sz w:val="20"/>
                                  <w:szCs w:val="20"/>
                                </w:rPr>
                                <w:t xml:space="preserve"> = 4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Straight Arrow Connector 496"/>
                        <wps:cNvCnPr/>
                        <wps:spPr>
                          <a:xfrm flipV="1">
                            <a:off x="3016905" y="2261286"/>
                            <a:ext cx="449165" cy="3748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" name="Straight Arrow Connector 497"/>
                        <wps:cNvCnPr/>
                        <wps:spPr>
                          <a:xfrm>
                            <a:off x="3125490" y="682251"/>
                            <a:ext cx="326390" cy="1809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47C2C443" id="Canvas 365" o:spid="_x0000_s1127" editas="canvas" style="position:absolute;left:0;text-align:left;margin-left:0;margin-top:.3pt;width:6in;height:252pt;z-index:251675648;mso-position-horizontal:center;mso-position-horizontal-relative:text;mso-position-vertical-relative:text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">
                <v:shape id="_x0000_s1128" type="#_x0000_t75" style="position:absolute;width:54864;height:32004;visibility:visible;mso-wrap-style:square">
                  <v:fill o:detectmouseclick="t"/>
                  <v:path o:connecttype="none"/>
                </v:shape>
                <v:shape id="Picture 1193035123" o:spid="_x0000_s1129" type="#_x0000_t75" style="position:absolute;left:5216;width:46959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">
                  <v:imagedata r:id="rId43" o:title=""/>
                </v:shape>
                <v:shape id="Text Box 174" o:spid="_x0000_s1130" type="#_x0000_t202" style="position:absolute;left:23292;top:5012;width:8680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" fillcolor="white [3201]" stroked="f" strokeweight=".5pt">
                  <v:textbox>
                    <w:txbxContent>
                      <w:p w14:paraId="47C2C46B" w14:textId="77777777" w:rsidR="0079756A" w:rsidRDefault="0079756A" w:rsidP="00D27D65">
                        <w:pPr>
                          <w:pStyle w:val="NormalWeb"/>
                        </w:pP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>V</w:t>
                        </w:r>
                        <w:r w:rsidRPr="005F72B3">
                          <w:rPr>
                            <w:color w:val="FF0000"/>
                            <w:sz w:val="20"/>
                            <w:szCs w:val="20"/>
                            <w:vertAlign w:val="subscript"/>
                          </w:rPr>
                          <w:t>out</w:t>
                        </w: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 xml:space="preserve"> = 6 V</w:t>
                        </w:r>
                      </w:p>
                    </w:txbxContent>
                  </v:textbox>
                </v:shape>
                <v:shape id="Text Box 174" o:spid="_x0000_s1131" type="#_x0000_t202" style="position:absolute;left:22118;top:26005;width:8406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" fillcolor="white [3201]" stroked="f" strokeweight=".5pt">
                  <v:textbox>
                    <w:txbxContent>
                      <w:p w14:paraId="47C2C46C" w14:textId="77777777" w:rsidR="0079756A" w:rsidRDefault="0079756A" w:rsidP="00D27D65">
                        <w:pPr>
                          <w:pStyle w:val="NormalWeb"/>
                        </w:pPr>
                        <w:r>
                          <w:rPr>
                            <w:color w:val="0070C0"/>
                            <w:sz w:val="20"/>
                            <w:szCs w:val="20"/>
                          </w:rPr>
                          <w:t>V</w:t>
                        </w:r>
                        <w:r w:rsidRPr="005F72B3">
                          <w:rPr>
                            <w:color w:val="0070C0"/>
                            <w:sz w:val="20"/>
                            <w:szCs w:val="20"/>
                            <w:vertAlign w:val="subscript"/>
                          </w:rPr>
                          <w:t>out</w:t>
                        </w:r>
                        <w:r>
                          <w:rPr>
                            <w:color w:val="0070C0"/>
                            <w:sz w:val="20"/>
                            <w:szCs w:val="20"/>
                          </w:rPr>
                          <w:t xml:space="preserve"> = 4 V</w:t>
                        </w:r>
                      </w:p>
                    </w:txbxContent>
                  </v:textbox>
                </v:shape>
                <v:shape id="Straight Arrow Connector 496" o:spid="_x0000_s1132" type="#_x0000_t32" style="position:absolute;left:30169;top:22612;width:4491;height:37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" strokecolor="#0070c0">
                  <v:stroke endarrow="open"/>
                </v:shape>
                <v:shape id="Straight Arrow Connector 497" o:spid="_x0000_s1133" type="#_x0000_t32" style="position:absolute;left:31254;top:6822;width:3264;height:1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" strokecolor="red">
                  <v:stroke endarrow="open"/>
                </v:shape>
                <w10:wrap type="topAndBottom"/>
              </v:group>
            </w:pict>
          </mc:Fallback>
        </mc:AlternateContent>
      </w:r>
    </w:p>
    <w:p w14:paraId="47C2C412" w14:textId="078B81B8" w:rsidR="00D27D65" w:rsidRDefault="00D27D65" w:rsidP="00813DD2">
      <w:pPr>
        <w:pStyle w:val="Caption"/>
      </w:pPr>
      <w:bookmarkStart w:id="56" w:name="_Toc178624580"/>
      <w:r>
        <w:t xml:space="preserve">Figure </w:t>
      </w:r>
      <w:fldSimple w:instr=" SEQ Figure \* ARABIC ">
        <w:r w:rsidR="00C94CDC">
          <w:rPr>
            <w:noProof/>
          </w:rPr>
          <w:t>31</w:t>
        </w:r>
      </w:fldSimple>
      <w:r>
        <w:t xml:space="preserve"> Buck-Boost, Neg I/P, Input Bode Plot</w:t>
      </w:r>
      <w:bookmarkEnd w:id="56"/>
    </w:p>
    <w:p w14:paraId="47C2C413" w14:textId="77777777" w:rsidR="00D27D65" w:rsidRDefault="00D27D65" w:rsidP="00D27D65">
      <w:pPr>
        <w:jc w:val="center"/>
      </w:pPr>
    </w:p>
    <w:p w14:paraId="47C2C414" w14:textId="77777777" w:rsidR="00D27D65" w:rsidRDefault="00D27D65" w:rsidP="00D27D65">
      <w:pPr>
        <w:jc w:val="center"/>
      </w:pPr>
    </w:p>
    <w:p w14:paraId="47C2C415" w14:textId="77777777" w:rsidR="00D27D65" w:rsidRDefault="00813DD2" w:rsidP="00D27D65">
      <w:r>
        <w:t>Once again, when the phase increases close to F</w:t>
      </w:r>
      <w:r w:rsidRPr="00465260">
        <w:rPr>
          <w:i/>
        </w:rPr>
        <w:t>s</w:t>
      </w:r>
      <w:r>
        <w:t>/2, sub-harmonic oscillations will be present in the output.</w:t>
      </w:r>
    </w:p>
    <w:p w14:paraId="47C2C416" w14:textId="77777777" w:rsidR="004369B1" w:rsidRDefault="004369B1" w:rsidP="004369B1">
      <w:pPr>
        <w:rPr>
          <w:kern w:val="28"/>
          <w:sz w:val="28"/>
          <w:szCs w:val="28"/>
        </w:rPr>
      </w:pPr>
    </w:p>
    <w:p w14:paraId="006A2665" w14:textId="357D39BC" w:rsidR="009460D3" w:rsidRDefault="009460D3">
      <w:pPr>
        <w:overflowPunct/>
        <w:autoSpaceDE/>
        <w:autoSpaceDN/>
        <w:adjustRightInd/>
        <w:jc w:val="left"/>
        <w:textAlignment w:val="auto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br w:type="page"/>
      </w:r>
    </w:p>
    <w:p w14:paraId="0719385A" w14:textId="4F68B94F" w:rsidR="009460D3" w:rsidRDefault="009460D3" w:rsidP="009460D3">
      <w:pPr>
        <w:pStyle w:val="Heading1"/>
      </w:pPr>
      <w:bookmarkStart w:id="57" w:name="_Toc167725925"/>
      <w:r>
        <w:lastRenderedPageBreak/>
        <w:t>Flyback</w:t>
      </w:r>
      <w:bookmarkEnd w:id="57"/>
    </w:p>
    <w:p w14:paraId="3E4190E0" w14:textId="61A33270" w:rsidR="008B1392" w:rsidRDefault="00152C68" w:rsidP="008B1392">
      <w:pPr>
        <w:overflowPunct/>
        <w:autoSpaceDE/>
        <w:autoSpaceDN/>
        <w:adjustRightInd/>
        <w:jc w:val="left"/>
        <w:textAlignment w:val="auto"/>
      </w:pPr>
      <w:r>
        <w:t xml:space="preserve">The Buck-Boost with negative input configuration for the PWM-CM3 is shown in </w:t>
      </w:r>
      <w:r w:rsidR="008B6305">
        <w:fldChar w:fldCharType="begin"/>
      </w:r>
      <w:r w:rsidR="008B6305">
        <w:instrText xml:space="preserve"> REF _Ref167725991 \h </w:instrText>
      </w:r>
      <w:r w:rsidR="008B6305">
        <w:fldChar w:fldCharType="separate"/>
      </w:r>
      <w:r w:rsidR="008B6305">
        <w:t xml:space="preserve">Figure </w:t>
      </w:r>
      <w:r w:rsidR="008B6305">
        <w:rPr>
          <w:noProof/>
        </w:rPr>
        <w:t>35</w:t>
      </w:r>
      <w:r w:rsidR="008B6305">
        <w:fldChar w:fldCharType="end"/>
      </w:r>
      <w:r w:rsidR="00DC1853">
        <w:t xml:space="preserve">. More windings can be </w:t>
      </w:r>
      <w:r w:rsidR="00C84DF2">
        <w:t xml:space="preserve">added in parallel with </w:t>
      </w:r>
      <w:r w:rsidR="0066539A">
        <w:t>the existing one</w:t>
      </w:r>
      <w:r w:rsidR="00CA0B1C">
        <w:t xml:space="preserve"> across </w:t>
      </w:r>
      <w:r w:rsidR="005879A3">
        <w:t>‘</w:t>
      </w:r>
      <w:r w:rsidR="00CA0B1C">
        <w:t>c_fly</w:t>
      </w:r>
      <w:r w:rsidR="005879A3">
        <w:t>’</w:t>
      </w:r>
      <w:r w:rsidR="00CA0B1C">
        <w:t xml:space="preserve"> and ground.</w:t>
      </w:r>
      <w:r w:rsidR="00F97377">
        <w:t xml:space="preserve"> Once again, the averaged model </w:t>
      </w:r>
      <w:r w:rsidR="004561BA">
        <w:t>is compared to an Ideal Discrete Time model</w:t>
      </w:r>
      <w:r w:rsidR="009E60A4">
        <w:t xml:space="preserve"> to </w:t>
      </w:r>
      <w:r w:rsidR="005879A3">
        <w:t>verify its operation.</w:t>
      </w:r>
    </w:p>
    <w:p w14:paraId="2870A5D0" w14:textId="77777777" w:rsidR="00152C68" w:rsidRDefault="00152C68" w:rsidP="008B1392">
      <w:pPr>
        <w:overflowPunct/>
        <w:autoSpaceDE/>
        <w:autoSpaceDN/>
        <w:adjustRightInd/>
        <w:jc w:val="left"/>
        <w:textAlignment w:val="auto"/>
      </w:pPr>
    </w:p>
    <w:p w14:paraId="745FBEF5" w14:textId="576455BF" w:rsidR="008B1392" w:rsidRPr="00416652" w:rsidRDefault="001D49D6" w:rsidP="008B1392">
      <w:pPr>
        <w:overflowPunct/>
        <w:autoSpaceDE/>
        <w:autoSpaceDN/>
        <w:adjustRightInd/>
        <w:jc w:val="center"/>
        <w:textAlignment w:val="auto"/>
        <w:rPr>
          <w:b/>
          <w:bCs/>
        </w:rPr>
      </w:pPr>
      <w:r w:rsidRPr="001D49D6">
        <w:rPr>
          <w:b/>
          <w:bCs/>
          <w:noProof/>
        </w:rPr>
        <w:drawing>
          <wp:inline distT="0" distB="0" distL="0" distR="0" wp14:anchorId="3F3A5475" wp14:editId="3AF945A4">
            <wp:extent cx="5587218" cy="2308560"/>
            <wp:effectExtent l="0" t="0" r="0" b="0"/>
            <wp:docPr id="1532270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7014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4956" cy="23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B830" w14:textId="5A03D896" w:rsidR="008B1392" w:rsidRPr="00D92FFE" w:rsidRDefault="008B1392" w:rsidP="008B1392">
      <w:pPr>
        <w:pStyle w:val="Caption"/>
      </w:pPr>
      <w:bookmarkStart w:id="58" w:name="_Toc178624581"/>
      <w:r>
        <w:t xml:space="preserve">Figure </w:t>
      </w:r>
      <w:fldSimple w:instr=" SEQ Figure \* ARABIC ">
        <w:r w:rsidR="00C94CDC">
          <w:rPr>
            <w:noProof/>
          </w:rPr>
          <w:t>32</w:t>
        </w:r>
      </w:fldSimple>
      <w:r>
        <w:t xml:space="preserve"> </w:t>
      </w:r>
      <w:r w:rsidR="001D49D6">
        <w:t>Flyback</w:t>
      </w:r>
      <w:r>
        <w:t xml:space="preserve"> Input Parameters</w:t>
      </w:r>
      <w:bookmarkEnd w:id="58"/>
    </w:p>
    <w:p w14:paraId="2CFFD498" w14:textId="52A312C3" w:rsidR="008B1392" w:rsidRDefault="00827D9D" w:rsidP="008B1392">
      <w:pPr>
        <w:overflowPunct/>
        <w:autoSpaceDE/>
        <w:autoSpaceDN/>
        <w:adjustRightInd/>
        <w:jc w:val="center"/>
        <w:textAlignment w:val="auto"/>
      </w:pPr>
      <w:r w:rsidRPr="00827D9D">
        <w:rPr>
          <w:noProof/>
        </w:rPr>
        <w:drawing>
          <wp:inline distT="0" distB="0" distL="0" distR="0" wp14:anchorId="55139C87" wp14:editId="03D806C9">
            <wp:extent cx="5575495" cy="4500123"/>
            <wp:effectExtent l="0" t="0" r="6350" b="0"/>
            <wp:docPr id="17527025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0259" name="Picture 1" descr="A computer screen shot of a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8106" cy="45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85CF" w14:textId="2617F25E" w:rsidR="008B1392" w:rsidRDefault="008B1392" w:rsidP="008B1392">
      <w:pPr>
        <w:pStyle w:val="Caption"/>
      </w:pPr>
      <w:bookmarkStart w:id="59" w:name="_Ref167725978"/>
      <w:bookmarkStart w:id="60" w:name="_Toc178624582"/>
      <w:r>
        <w:t xml:space="preserve">Figure </w:t>
      </w:r>
      <w:fldSimple w:instr=" SEQ Figure \* ARABIC ">
        <w:r w:rsidR="00C94CDC">
          <w:rPr>
            <w:noProof/>
          </w:rPr>
          <w:t>33</w:t>
        </w:r>
      </w:fldSimple>
      <w:bookmarkEnd w:id="59"/>
      <w:r>
        <w:t xml:space="preserve"> </w:t>
      </w:r>
      <w:r w:rsidR="001A2A84">
        <w:t>Flyback</w:t>
      </w:r>
      <w:r w:rsidR="0044258E">
        <w:t xml:space="preserve"> Ideal Discrete Time</w:t>
      </w:r>
      <w:bookmarkEnd w:id="60"/>
      <w:r>
        <w:t xml:space="preserve"> </w:t>
      </w:r>
    </w:p>
    <w:p w14:paraId="1C99580D" w14:textId="77777777" w:rsidR="008B1392" w:rsidRDefault="008B1392" w:rsidP="008B1392"/>
    <w:p w14:paraId="41D3BC52" w14:textId="3012D223" w:rsidR="008B1392" w:rsidRDefault="00F31060" w:rsidP="008B1392">
      <w:pPr>
        <w:jc w:val="center"/>
      </w:pPr>
      <w:r w:rsidRPr="00F31060">
        <w:rPr>
          <w:noProof/>
        </w:rPr>
        <w:lastRenderedPageBreak/>
        <w:drawing>
          <wp:inline distT="0" distB="0" distL="0" distR="0" wp14:anchorId="5D1459A3" wp14:editId="41234B75">
            <wp:extent cx="6202680" cy="2767965"/>
            <wp:effectExtent l="0" t="0" r="7620" b="0"/>
            <wp:docPr id="199401057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10578" name="Picture 1" descr="A diagram of a circui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ABB3" w14:textId="58799683" w:rsidR="00DF2C55" w:rsidRDefault="00F31060" w:rsidP="00F31060">
      <w:pPr>
        <w:pStyle w:val="Caption"/>
      </w:pPr>
      <w:bookmarkStart w:id="61" w:name="_Toc178624583"/>
      <w:r>
        <w:t xml:space="preserve">Figure </w:t>
      </w:r>
      <w:fldSimple w:instr=" SEQ Figure \* ARABIC ">
        <w:r w:rsidR="00C94CDC">
          <w:rPr>
            <w:noProof/>
          </w:rPr>
          <w:t>34</w:t>
        </w:r>
      </w:fldSimple>
      <w:r>
        <w:t xml:space="preserve"> Flyback</w:t>
      </w:r>
      <w:r w:rsidR="00C33E81">
        <w:t>_CM3</w:t>
      </w:r>
      <w:r>
        <w:t xml:space="preserve"> </w:t>
      </w:r>
      <w:r w:rsidR="001A3A3B">
        <w:t>Av</w:t>
      </w:r>
      <w:r w:rsidR="008E418E">
        <w:t>erage Model</w:t>
      </w:r>
      <w:bookmarkEnd w:id="61"/>
    </w:p>
    <w:p w14:paraId="55D0C20E" w14:textId="48E8D629" w:rsidR="00F31060" w:rsidRDefault="00DF2C55" w:rsidP="00F31060">
      <w:pPr>
        <w:pStyle w:val="Caption"/>
      </w:pPr>
      <w:r w:rsidRPr="00DF2C55">
        <w:rPr>
          <w:noProof/>
        </w:rPr>
        <w:drawing>
          <wp:inline distT="0" distB="0" distL="0" distR="0" wp14:anchorId="276CB64B" wp14:editId="690E5C19">
            <wp:extent cx="6202680" cy="3408045"/>
            <wp:effectExtent l="0" t="0" r="7620" b="1905"/>
            <wp:docPr id="138329363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93636" name="Picture 1" descr="A computer screen shot of a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060">
        <w:t xml:space="preserve"> </w:t>
      </w:r>
    </w:p>
    <w:p w14:paraId="0D9D7C30" w14:textId="0A045BD0" w:rsidR="00DF2C55" w:rsidRDefault="00DF2C55" w:rsidP="00DF2C55">
      <w:pPr>
        <w:pStyle w:val="Caption"/>
      </w:pPr>
      <w:bookmarkStart w:id="62" w:name="_Ref167725991"/>
      <w:bookmarkStart w:id="63" w:name="_Toc178624584"/>
      <w:r>
        <w:t xml:space="preserve">Figure </w:t>
      </w:r>
      <w:fldSimple w:instr=" SEQ Figure \* ARABIC ">
        <w:r w:rsidR="00C94CDC">
          <w:rPr>
            <w:noProof/>
          </w:rPr>
          <w:t>35</w:t>
        </w:r>
      </w:fldSimple>
      <w:bookmarkEnd w:id="62"/>
      <w:r>
        <w:t xml:space="preserve"> Flyback</w:t>
      </w:r>
      <w:r w:rsidR="008E418E">
        <w:t xml:space="preserve"> PWM-</w:t>
      </w:r>
      <w:r>
        <w:t>CM3</w:t>
      </w:r>
      <w:r w:rsidR="008E418E">
        <w:t xml:space="preserve"> </w:t>
      </w:r>
      <w:r w:rsidR="003977A4">
        <w:t>Configuration</w:t>
      </w:r>
      <w:bookmarkEnd w:id="63"/>
    </w:p>
    <w:p w14:paraId="08F0C5E3" w14:textId="77777777" w:rsidR="003977A4" w:rsidRPr="003977A4" w:rsidRDefault="003977A4" w:rsidP="003977A4"/>
    <w:p w14:paraId="201CACAD" w14:textId="530E0A8C" w:rsidR="0060747E" w:rsidRDefault="0060747E">
      <w:pPr>
        <w:overflowPunct/>
        <w:autoSpaceDE/>
        <w:autoSpaceDN/>
        <w:adjustRightInd/>
        <w:jc w:val="left"/>
        <w:textAlignment w:val="auto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br w:type="page"/>
      </w:r>
    </w:p>
    <w:p w14:paraId="5CB784C9" w14:textId="5167DDA1" w:rsidR="009460D3" w:rsidRDefault="006E532D" w:rsidP="004369B1">
      <w:pPr>
        <w:rPr>
          <w:kern w:val="28"/>
          <w:sz w:val="28"/>
          <w:szCs w:val="28"/>
        </w:rPr>
      </w:pPr>
      <w:r w:rsidRPr="006E532D">
        <w:rPr>
          <w:noProof/>
          <w:kern w:val="28"/>
          <w:sz w:val="28"/>
          <w:szCs w:val="28"/>
        </w:rPr>
        <w:lastRenderedPageBreak/>
        <w:drawing>
          <wp:inline distT="0" distB="0" distL="0" distR="0" wp14:anchorId="18AE4C2C" wp14:editId="7C0FF253">
            <wp:extent cx="5907600" cy="4327200"/>
            <wp:effectExtent l="0" t="0" r="0" b="0"/>
            <wp:docPr id="182777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757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7600" cy="43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9511" w14:textId="26962521" w:rsidR="00423987" w:rsidRDefault="00423987" w:rsidP="004369B1">
      <w:pPr>
        <w:rPr>
          <w:kern w:val="28"/>
          <w:sz w:val="28"/>
          <w:szCs w:val="28"/>
        </w:rPr>
      </w:pPr>
      <w:r w:rsidRPr="00423987">
        <w:rPr>
          <w:noProof/>
          <w:kern w:val="28"/>
          <w:sz w:val="28"/>
          <w:szCs w:val="28"/>
        </w:rPr>
        <w:drawing>
          <wp:inline distT="0" distB="0" distL="0" distR="0" wp14:anchorId="691B3D5A" wp14:editId="0AD04DB2">
            <wp:extent cx="5767200" cy="2808000"/>
            <wp:effectExtent l="0" t="0" r="5080" b="0"/>
            <wp:docPr id="1590872677" name="Picture 1" descr="A graph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72677" name="Picture 1" descr="A graph with lines and dots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7469" w14:textId="65A604E8" w:rsidR="00597021" w:rsidRDefault="00597021" w:rsidP="00597021">
      <w:pPr>
        <w:pStyle w:val="Caption"/>
      </w:pPr>
      <w:bookmarkStart w:id="64" w:name="_Toc178624585"/>
      <w:r>
        <w:t xml:space="preserve">Figure </w:t>
      </w:r>
      <w:fldSimple w:instr=" SEQ Figure \* ARABIC ">
        <w:r w:rsidR="00C94CDC">
          <w:rPr>
            <w:noProof/>
          </w:rPr>
          <w:t>36</w:t>
        </w:r>
      </w:fldSimple>
      <w:r>
        <w:t xml:space="preserve"> Flyback, Transient Response</w:t>
      </w:r>
      <w:bookmarkEnd w:id="64"/>
    </w:p>
    <w:p w14:paraId="2D1AD5D1" w14:textId="77777777" w:rsidR="00597021" w:rsidRDefault="00597021" w:rsidP="004369B1">
      <w:pPr>
        <w:rPr>
          <w:kern w:val="28"/>
          <w:sz w:val="28"/>
          <w:szCs w:val="28"/>
        </w:rPr>
      </w:pPr>
    </w:p>
    <w:p w14:paraId="69876072" w14:textId="77777777" w:rsidR="00B248A9" w:rsidRDefault="00B248A9" w:rsidP="004369B1">
      <w:pPr>
        <w:rPr>
          <w:kern w:val="28"/>
          <w:sz w:val="28"/>
          <w:szCs w:val="28"/>
        </w:rPr>
      </w:pPr>
    </w:p>
    <w:p w14:paraId="58A84816" w14:textId="77777777" w:rsidR="00B248A9" w:rsidRDefault="00B248A9" w:rsidP="004369B1">
      <w:pPr>
        <w:rPr>
          <w:kern w:val="28"/>
          <w:sz w:val="28"/>
          <w:szCs w:val="28"/>
        </w:rPr>
      </w:pPr>
    </w:p>
    <w:p w14:paraId="6A8B0B1D" w14:textId="73363DCF" w:rsidR="00B248A9" w:rsidRDefault="00B248A9">
      <w:pPr>
        <w:overflowPunct/>
        <w:autoSpaceDE/>
        <w:autoSpaceDN/>
        <w:adjustRightInd/>
        <w:jc w:val="left"/>
        <w:textAlignment w:val="auto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br w:type="page"/>
      </w:r>
    </w:p>
    <w:p w14:paraId="02EE2C15" w14:textId="5BC25E11" w:rsidR="00B248A9" w:rsidRDefault="00B248A9" w:rsidP="004369B1">
      <w:pPr>
        <w:rPr>
          <w:kern w:val="28"/>
          <w:sz w:val="28"/>
          <w:szCs w:val="28"/>
        </w:rPr>
      </w:pPr>
    </w:p>
    <w:p w14:paraId="586145D1" w14:textId="146B60C5" w:rsidR="00B248A9" w:rsidRDefault="00B248A9" w:rsidP="004369B1">
      <w:pPr>
        <w:rPr>
          <w:kern w:val="28"/>
          <w:sz w:val="28"/>
          <w:szCs w:val="28"/>
        </w:rPr>
      </w:pPr>
      <w:r>
        <w:rPr>
          <w:noProof/>
          <w:kern w:val="28"/>
          <w:sz w:val="28"/>
          <w:szCs w:val="28"/>
        </w:rPr>
        <mc:AlternateContent>
          <mc:Choice Requires="wpc">
            <w:drawing>
              <wp:inline distT="0" distB="0" distL="0" distR="0" wp14:anchorId="766C1B10" wp14:editId="138FC26C">
                <wp:extent cx="6202680" cy="3640016"/>
                <wp:effectExtent l="0" t="0" r="7620" b="0"/>
                <wp:docPr id="775151421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47707763" name="Picture 1747707763" descr="A graph with lines and dot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15"/>
                            <a:ext cx="6202680" cy="3512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5334228" name="Text Box 174"/>
                        <wps:cNvSpPr txBox="1"/>
                        <wps:spPr>
                          <a:xfrm>
                            <a:off x="2941029" y="936138"/>
                            <a:ext cx="868045" cy="264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0A23AB" w14:textId="7435F51D" w:rsidR="000F377D" w:rsidRDefault="000F377D" w:rsidP="000F377D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V</w:t>
                              </w:r>
                              <w:r>
                                <w:rPr>
                                  <w:color w:val="FF0000"/>
                                  <w:position w:val="-5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= </w:t>
                              </w:r>
                              <w:r w:rsidR="00646BDF">
                                <w:rPr>
                                  <w:color w:val="FF0000"/>
                                </w:rPr>
                                <w:t>50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228421" name="Text Box 174"/>
                        <wps:cNvSpPr txBox="1"/>
                        <wps:spPr>
                          <a:xfrm>
                            <a:off x="2823554" y="3035448"/>
                            <a:ext cx="840105" cy="271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926A10" w14:textId="693730E4" w:rsidR="000F377D" w:rsidRDefault="000F377D" w:rsidP="000F377D">
                              <w:pPr>
                                <w:rPr>
                                  <w:color w:val="0070C0"/>
                                </w:rPr>
                              </w:pPr>
                              <w:r>
                                <w:rPr>
                                  <w:color w:val="0070C0"/>
                                </w:rPr>
                                <w:t>V</w:t>
                              </w:r>
                              <w:r>
                                <w:rPr>
                                  <w:color w:val="0070C0"/>
                                  <w:position w:val="-5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color w:val="0070C0"/>
                                </w:rPr>
                                <w:t xml:space="preserve"> = </w:t>
                              </w:r>
                              <w:r w:rsidR="00561544">
                                <w:rPr>
                                  <w:color w:val="0070C0"/>
                                </w:rPr>
                                <w:t>30</w:t>
                              </w:r>
                              <w:r>
                                <w:rPr>
                                  <w:color w:val="0070C0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637817" name="Straight Arrow Connector 2116637817"/>
                        <wps:cNvCnPr/>
                        <wps:spPr>
                          <a:xfrm flipV="1">
                            <a:off x="3628734" y="2695723"/>
                            <a:ext cx="448945" cy="3746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15637" name="Straight Arrow Connector 40115637"/>
                        <wps:cNvCnPr/>
                        <wps:spPr>
                          <a:xfrm>
                            <a:off x="3737319" y="1117113"/>
                            <a:ext cx="326390" cy="1809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6C1B10" id="Canvas 2" o:spid="_x0000_s1134" editas="canvas" style="width:488.4pt;height:286.6pt;mso-position-horizontal-relative:char;mso-position-vertical-relative:line" coordsize="62026,36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">
                <v:shape id="_x0000_s1135" type="#_x0000_t75" style="position:absolute;width:62026;height:36398;visibility:visible;mso-wrap-style:square" filled="t">
                  <v:fill o:detectmouseclick="t"/>
                  <v:path o:connecttype="none"/>
                </v:shape>
                <v:shape id="Picture 1747707763" o:spid="_x0000_s1136" type="#_x0000_t75" alt="A graph with lines and dots&#10;&#10;Description automatically generated with medium confidence" style="position:absolute;top:100;width:62026;height:35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">
                  <v:imagedata r:id="rId51" o:title="A graph with lines and dots&#10;&#10;Description automatically generated with medium confidence"/>
                </v:shape>
                <v:shape id="Text Box 174" o:spid="_x0000_s1137" type="#_x0000_t202" style="position:absolute;left:29410;top:9361;width:8680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" fillcolor="white [3201]" stroked="f" strokeweight=".5pt">
                  <v:textbox>
                    <w:txbxContent>
                      <w:p w14:paraId="090A23AB" w14:textId="7435F51D" w:rsidR="000F377D" w:rsidRDefault="000F377D" w:rsidP="000F377D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V</w:t>
                        </w:r>
                        <w:r>
                          <w:rPr>
                            <w:color w:val="FF0000"/>
                            <w:position w:val="-5"/>
                            <w:vertAlign w:val="subscript"/>
                          </w:rPr>
                          <w:t>out</w:t>
                        </w:r>
                        <w:r>
                          <w:rPr>
                            <w:color w:val="FF0000"/>
                          </w:rPr>
                          <w:t xml:space="preserve"> = </w:t>
                        </w:r>
                        <w:r w:rsidR="00646BDF">
                          <w:rPr>
                            <w:color w:val="FF0000"/>
                          </w:rPr>
                          <w:t>50</w:t>
                        </w:r>
                        <w:r>
                          <w:rPr>
                            <w:color w:val="FF0000"/>
                          </w:rPr>
                          <w:t xml:space="preserve"> V</w:t>
                        </w:r>
                      </w:p>
                    </w:txbxContent>
                  </v:textbox>
                </v:shape>
                <v:shape id="Text Box 174" o:spid="_x0000_s1138" type="#_x0000_t202" style="position:absolute;left:28235;top:30354;width:8401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" fillcolor="white [3201]" stroked="f" strokeweight=".5pt">
                  <v:textbox>
                    <w:txbxContent>
                      <w:p w14:paraId="16926A10" w14:textId="693730E4" w:rsidR="000F377D" w:rsidRDefault="000F377D" w:rsidP="000F377D">
                        <w:pPr>
                          <w:rPr>
                            <w:color w:val="0070C0"/>
                          </w:rPr>
                        </w:pPr>
                        <w:r>
                          <w:rPr>
                            <w:color w:val="0070C0"/>
                          </w:rPr>
                          <w:t>V</w:t>
                        </w:r>
                        <w:r>
                          <w:rPr>
                            <w:color w:val="0070C0"/>
                            <w:position w:val="-5"/>
                            <w:vertAlign w:val="subscript"/>
                          </w:rPr>
                          <w:t>out</w:t>
                        </w:r>
                        <w:r>
                          <w:rPr>
                            <w:color w:val="0070C0"/>
                          </w:rPr>
                          <w:t xml:space="preserve"> = </w:t>
                        </w:r>
                        <w:r w:rsidR="00561544">
                          <w:rPr>
                            <w:color w:val="0070C0"/>
                          </w:rPr>
                          <w:t>30</w:t>
                        </w:r>
                        <w:r>
                          <w:rPr>
                            <w:color w:val="0070C0"/>
                          </w:rPr>
                          <w:t xml:space="preserve"> V</w:t>
                        </w:r>
                      </w:p>
                    </w:txbxContent>
                  </v:textbox>
                </v:shape>
                <v:shape id="Straight Arrow Connector 2116637817" o:spid="_x0000_s1139" type="#_x0000_t32" style="position:absolute;left:36287;top:26957;width:4489;height:37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" strokecolor="#0070c0">
                  <v:stroke endarrow="open"/>
                </v:shape>
                <v:shape id="Straight Arrow Connector 40115637" o:spid="_x0000_s1140" type="#_x0000_t32" style="position:absolute;left:37373;top:11171;width:3264;height:18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" strokecolor="red">
                  <v:stroke endarrow="open"/>
                </v:shape>
                <w10:anchorlock/>
              </v:group>
            </w:pict>
          </mc:Fallback>
        </mc:AlternateContent>
      </w:r>
    </w:p>
    <w:p w14:paraId="388EE8D3" w14:textId="5E68E110" w:rsidR="00B248A9" w:rsidRDefault="00B248A9" w:rsidP="00B248A9">
      <w:pPr>
        <w:pStyle w:val="Caption"/>
      </w:pPr>
      <w:bookmarkStart w:id="65" w:name="_Toc178624586"/>
      <w:r>
        <w:t xml:space="preserve">Figure </w:t>
      </w:r>
      <w:fldSimple w:instr=" SEQ Figure \* ARABIC ">
        <w:r w:rsidR="00C94CDC">
          <w:rPr>
            <w:noProof/>
          </w:rPr>
          <w:t>37</w:t>
        </w:r>
      </w:fldSimple>
      <w:r>
        <w:t xml:space="preserve"> Flyback, </w:t>
      </w:r>
      <w:r w:rsidR="00DD3A3A">
        <w:t>AC</w:t>
      </w:r>
      <w:r>
        <w:t xml:space="preserve"> Response</w:t>
      </w:r>
      <w:bookmarkEnd w:id="65"/>
    </w:p>
    <w:p w14:paraId="043912AD" w14:textId="3FE3F4E0" w:rsidR="00A14AA0" w:rsidRPr="00A14AA0" w:rsidRDefault="00CC0422" w:rsidP="00A14AA0">
      <w:r>
        <w:t xml:space="preserve">The Flyback configuration </w:t>
      </w:r>
      <w:r w:rsidR="00A731C8">
        <w:t xml:space="preserve">also shows a </w:t>
      </w:r>
      <w:r w:rsidR="0088413E">
        <w:t xml:space="preserve">positive phase shift </w:t>
      </w:r>
      <w:r w:rsidR="005942D2">
        <w:t xml:space="preserve">for the </w:t>
      </w:r>
      <w:r w:rsidR="006B6230">
        <w:t>case where</w:t>
      </w:r>
      <w:r w:rsidR="00B73174">
        <w:t xml:space="preserve"> sub-</w:t>
      </w:r>
      <w:r w:rsidR="007E71F8">
        <w:t>harmonics are present.</w:t>
      </w:r>
    </w:p>
    <w:p w14:paraId="36DF88C6" w14:textId="77777777" w:rsidR="00B248A9" w:rsidRPr="00CD11B7" w:rsidRDefault="00B248A9" w:rsidP="004369B1">
      <w:pPr>
        <w:rPr>
          <w:kern w:val="28"/>
          <w:sz w:val="28"/>
          <w:szCs w:val="28"/>
        </w:rPr>
      </w:pPr>
    </w:p>
    <w:sectPr w:rsidR="00B248A9" w:rsidRPr="00CD11B7" w:rsidSect="00797D82">
      <w:headerReference w:type="default" r:id="rId52"/>
      <w:footerReference w:type="default" r:id="rId53"/>
      <w:headerReference w:type="first" r:id="rId54"/>
      <w:footerReference w:type="first" r:id="rId55"/>
      <w:pgSz w:w="11907" w:h="16840" w:code="9"/>
      <w:pgMar w:top="1428" w:right="1005" w:bottom="1134" w:left="1134" w:header="540" w:footer="567" w:gutter="0"/>
      <w:cols w:space="720"/>
      <w:titlePg/>
      <w:docGrid w:linePitch="2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0CF851" w14:textId="77777777" w:rsidR="008A34AE" w:rsidRDefault="008A34AE">
      <w:r>
        <w:separator/>
      </w:r>
    </w:p>
  </w:endnote>
  <w:endnote w:type="continuationSeparator" w:id="0">
    <w:p w14:paraId="2C8F05F7" w14:textId="77777777" w:rsidR="008A34AE" w:rsidRDefault="008A3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timum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000000"/>
      </w:tblBorders>
      <w:tblLook w:val="04A0" w:firstRow="1" w:lastRow="0" w:firstColumn="1" w:lastColumn="0" w:noHBand="0" w:noVBand="1"/>
    </w:tblPr>
    <w:tblGrid>
      <w:gridCol w:w="3270"/>
      <w:gridCol w:w="3254"/>
      <w:gridCol w:w="3244"/>
    </w:tblGrid>
    <w:tr w:rsidR="0079756A" w:rsidRPr="00010F36" w14:paraId="47C2C451" w14:textId="77777777" w:rsidTr="005E089E">
      <w:tc>
        <w:tcPr>
          <w:tcW w:w="3291" w:type="dxa"/>
        </w:tcPr>
        <w:p w14:paraId="47C2C44E" w14:textId="7B9277E5" w:rsidR="0079756A" w:rsidRPr="00010F36" w:rsidRDefault="0079756A" w:rsidP="007964FA">
          <w:pPr>
            <w:spacing w:before="60"/>
            <w:rPr>
              <w:rFonts w:ascii="Helvetica" w:hAnsi="Helvetica"/>
              <w:sz w:val="16"/>
              <w:szCs w:val="16"/>
            </w:rPr>
          </w:pPr>
          <w:r>
            <w:rPr>
              <w:rFonts w:ascii="Helvetica" w:hAnsi="Helvetica"/>
              <w:noProof/>
              <w:sz w:val="16"/>
              <w:szCs w:val="16"/>
            </w:rPr>
            <w:fldChar w:fldCharType="begin"/>
          </w:r>
          <w:r>
            <w:rPr>
              <w:rFonts w:ascii="Helvetica" w:hAnsi="Helvetica"/>
              <w:noProof/>
              <w:sz w:val="16"/>
              <w:szCs w:val="16"/>
            </w:rPr>
            <w:instrText xml:space="preserve"> FILENAME   \* MERGEFORMAT </w:instrText>
          </w:r>
          <w:r>
            <w:rPr>
              <w:rFonts w:ascii="Helvetica" w:hAnsi="Helvetica"/>
              <w:noProof/>
              <w:sz w:val="16"/>
              <w:szCs w:val="16"/>
            </w:rPr>
            <w:fldChar w:fldCharType="separate"/>
          </w:r>
          <w:r w:rsidR="00DB003C">
            <w:rPr>
              <w:rFonts w:ascii="Helvetica" w:hAnsi="Helvetica"/>
              <w:noProof/>
              <w:sz w:val="16"/>
              <w:szCs w:val="16"/>
            </w:rPr>
            <w:t>PWM-CM3 model in LTspice.docx</w:t>
          </w:r>
          <w:r>
            <w:rPr>
              <w:rFonts w:ascii="Helvetica" w:hAnsi="Helvetica"/>
              <w:noProof/>
              <w:sz w:val="16"/>
              <w:szCs w:val="16"/>
            </w:rPr>
            <w:fldChar w:fldCharType="end"/>
          </w:r>
        </w:p>
      </w:tc>
      <w:tc>
        <w:tcPr>
          <w:tcW w:w="3289" w:type="dxa"/>
        </w:tcPr>
        <w:p w14:paraId="47C2C44F" w14:textId="77777777" w:rsidR="0079756A" w:rsidRPr="00010F36" w:rsidRDefault="0079756A" w:rsidP="00B071DF">
          <w:pPr>
            <w:spacing w:before="60"/>
            <w:jc w:val="center"/>
            <w:rPr>
              <w:rFonts w:ascii="Helvetica" w:hAnsi="Helvetica"/>
              <w:sz w:val="16"/>
              <w:szCs w:val="16"/>
            </w:rPr>
          </w:pPr>
        </w:p>
      </w:tc>
      <w:tc>
        <w:tcPr>
          <w:tcW w:w="3275" w:type="dxa"/>
        </w:tcPr>
        <w:p w14:paraId="47C2C450" w14:textId="77777777" w:rsidR="0079756A" w:rsidRPr="00D135F2" w:rsidRDefault="0079756A" w:rsidP="00B071DF">
          <w:pPr>
            <w:spacing w:before="60"/>
            <w:jc w:val="right"/>
            <w:rPr>
              <w:rFonts w:ascii="Helvetica" w:hAnsi="Helvetica"/>
              <w:sz w:val="16"/>
              <w:szCs w:val="16"/>
            </w:rPr>
          </w:pPr>
          <w:r w:rsidRPr="00D135F2">
            <w:rPr>
              <w:rStyle w:val="PageNumber"/>
              <w:rFonts w:ascii="Helvetica" w:hAnsi="Helvetica"/>
              <w:sz w:val="16"/>
              <w:szCs w:val="16"/>
            </w:rPr>
            <w:t xml:space="preserve">Page </w: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begin"/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instrText xml:space="preserve"> PAGE </w:instrTex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separate"/>
          </w:r>
          <w:r w:rsidR="00A60B75">
            <w:rPr>
              <w:rStyle w:val="PageNumber"/>
              <w:rFonts w:ascii="Helvetica" w:hAnsi="Helvetica"/>
              <w:noProof/>
              <w:sz w:val="16"/>
              <w:szCs w:val="16"/>
            </w:rPr>
            <w:t>14</w: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end"/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t xml:space="preserve"> of </w:t>
          </w:r>
          <w:r>
            <w:rPr>
              <w:rStyle w:val="PageNumber"/>
              <w:rFonts w:ascii="Helvetica" w:hAnsi="Helvetica"/>
              <w:sz w:val="16"/>
              <w:szCs w:val="16"/>
            </w:rPr>
            <w:t xml:space="preserve"> </w: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begin"/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instrText xml:space="preserve"> NUMPAGES </w:instrTex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separate"/>
          </w:r>
          <w:r w:rsidR="00A60B75">
            <w:rPr>
              <w:rStyle w:val="PageNumber"/>
              <w:rFonts w:ascii="Helvetica" w:hAnsi="Helvetica"/>
              <w:noProof/>
              <w:sz w:val="16"/>
              <w:szCs w:val="16"/>
            </w:rPr>
            <w:t>14</w: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end"/>
          </w:r>
        </w:p>
      </w:tc>
    </w:tr>
    <w:tr w:rsidR="0079756A" w:rsidRPr="00010F36" w14:paraId="47C2C455" w14:textId="77777777" w:rsidTr="005E089E">
      <w:tc>
        <w:tcPr>
          <w:tcW w:w="3295" w:type="dxa"/>
        </w:tcPr>
        <w:p w14:paraId="47C2C452" w14:textId="77777777" w:rsidR="0079756A" w:rsidRPr="00010F36" w:rsidRDefault="0079756A" w:rsidP="00620F1A">
          <w:pPr>
            <w:spacing w:before="60"/>
            <w:rPr>
              <w:rFonts w:ascii="Helvetica" w:hAnsi="Helvetica"/>
              <w:sz w:val="16"/>
              <w:szCs w:val="16"/>
            </w:rPr>
          </w:pPr>
        </w:p>
      </w:tc>
      <w:tc>
        <w:tcPr>
          <w:tcW w:w="3287" w:type="dxa"/>
        </w:tcPr>
        <w:p w14:paraId="47C2C453" w14:textId="77777777" w:rsidR="0079756A" w:rsidRPr="00010F36" w:rsidRDefault="0079756A" w:rsidP="00620F1A">
          <w:pPr>
            <w:spacing w:before="60"/>
            <w:jc w:val="center"/>
            <w:rPr>
              <w:rFonts w:ascii="Helvetica" w:hAnsi="Helvetica"/>
              <w:sz w:val="16"/>
              <w:szCs w:val="16"/>
            </w:rPr>
          </w:pPr>
        </w:p>
      </w:tc>
      <w:tc>
        <w:tcPr>
          <w:tcW w:w="3273" w:type="dxa"/>
        </w:tcPr>
        <w:p w14:paraId="47C2C454" w14:textId="77777777" w:rsidR="0079756A" w:rsidRPr="00D135F2" w:rsidRDefault="0079756A" w:rsidP="00620F1A">
          <w:pPr>
            <w:spacing w:before="60"/>
            <w:jc w:val="right"/>
            <w:rPr>
              <w:rFonts w:ascii="Helvetica" w:hAnsi="Helvetica"/>
              <w:sz w:val="16"/>
              <w:szCs w:val="16"/>
            </w:rPr>
          </w:pPr>
        </w:p>
      </w:tc>
    </w:tr>
  </w:tbl>
  <w:p w14:paraId="47C2C456" w14:textId="77777777" w:rsidR="0079756A" w:rsidRPr="000E11C0" w:rsidRDefault="0079756A" w:rsidP="000E11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000000"/>
      </w:tblBorders>
      <w:tblLook w:val="04A0" w:firstRow="1" w:lastRow="0" w:firstColumn="1" w:lastColumn="0" w:noHBand="0" w:noVBand="1"/>
    </w:tblPr>
    <w:tblGrid>
      <w:gridCol w:w="3275"/>
      <w:gridCol w:w="3239"/>
      <w:gridCol w:w="3254"/>
    </w:tblGrid>
    <w:tr w:rsidR="0079756A" w:rsidRPr="00010F36" w14:paraId="47C2C461" w14:textId="77777777" w:rsidTr="00620F1A">
      <w:tc>
        <w:tcPr>
          <w:tcW w:w="3360" w:type="dxa"/>
        </w:tcPr>
        <w:p w14:paraId="47C2C45E" w14:textId="77777777" w:rsidR="0079756A" w:rsidRPr="00010F36" w:rsidRDefault="0079756A" w:rsidP="00893201">
          <w:pPr>
            <w:spacing w:before="60"/>
            <w:rPr>
              <w:rFonts w:ascii="Helvetica" w:hAnsi="Helvetica"/>
              <w:sz w:val="16"/>
              <w:szCs w:val="16"/>
            </w:rPr>
          </w:pPr>
          <w:r>
            <w:rPr>
              <w:rFonts w:ascii="Helvetica" w:hAnsi="Helvetica"/>
              <w:noProof/>
              <w:sz w:val="16"/>
              <w:szCs w:val="16"/>
            </w:rPr>
            <w:fldChar w:fldCharType="begin"/>
          </w:r>
          <w:r>
            <w:rPr>
              <w:rFonts w:ascii="Helvetica" w:hAnsi="Helvetica"/>
              <w:noProof/>
              <w:sz w:val="16"/>
              <w:szCs w:val="16"/>
            </w:rPr>
            <w:instrText xml:space="preserve"> FILENAME   \* MERGEFORMAT </w:instrText>
          </w:r>
          <w:r>
            <w:rPr>
              <w:rFonts w:ascii="Helvetica" w:hAnsi="Helvetica"/>
              <w:noProof/>
              <w:sz w:val="16"/>
              <w:szCs w:val="16"/>
            </w:rPr>
            <w:fldChar w:fldCharType="separate"/>
          </w:r>
          <w:r>
            <w:rPr>
              <w:rFonts w:ascii="Helvetica" w:hAnsi="Helvetica"/>
              <w:noProof/>
              <w:sz w:val="16"/>
              <w:szCs w:val="16"/>
            </w:rPr>
            <w:t>PWM-CM model in LTspice.docx</w:t>
          </w:r>
          <w:r>
            <w:rPr>
              <w:rFonts w:ascii="Helvetica" w:hAnsi="Helvetica"/>
              <w:noProof/>
              <w:sz w:val="16"/>
              <w:szCs w:val="16"/>
            </w:rPr>
            <w:fldChar w:fldCharType="end"/>
          </w:r>
        </w:p>
      </w:tc>
      <w:tc>
        <w:tcPr>
          <w:tcW w:w="3360" w:type="dxa"/>
        </w:tcPr>
        <w:p w14:paraId="47C2C45F" w14:textId="77777777" w:rsidR="0079756A" w:rsidRPr="00010F36" w:rsidRDefault="0079756A" w:rsidP="00620F1A">
          <w:pPr>
            <w:spacing w:before="60"/>
            <w:jc w:val="center"/>
            <w:rPr>
              <w:rFonts w:ascii="Helvetica" w:hAnsi="Helvetica"/>
              <w:sz w:val="16"/>
              <w:szCs w:val="16"/>
            </w:rPr>
          </w:pPr>
        </w:p>
      </w:tc>
      <w:tc>
        <w:tcPr>
          <w:tcW w:w="3361" w:type="dxa"/>
        </w:tcPr>
        <w:p w14:paraId="47C2C460" w14:textId="77777777" w:rsidR="0079756A" w:rsidRPr="00D135F2" w:rsidRDefault="0079756A" w:rsidP="00620F1A">
          <w:pPr>
            <w:spacing w:before="60"/>
            <w:jc w:val="right"/>
            <w:rPr>
              <w:rFonts w:ascii="Helvetica" w:hAnsi="Helvetica"/>
              <w:sz w:val="16"/>
              <w:szCs w:val="16"/>
            </w:rPr>
          </w:pPr>
          <w:r w:rsidRPr="00D135F2">
            <w:rPr>
              <w:rStyle w:val="PageNumber"/>
              <w:rFonts w:ascii="Helvetica" w:hAnsi="Helvetica"/>
              <w:sz w:val="16"/>
              <w:szCs w:val="16"/>
            </w:rPr>
            <w:t xml:space="preserve">Page </w: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begin"/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instrText xml:space="preserve"> PAGE </w:instrTex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separate"/>
          </w:r>
          <w:r w:rsidR="00A60B75">
            <w:rPr>
              <w:rStyle w:val="PageNumber"/>
              <w:rFonts w:ascii="Helvetica" w:hAnsi="Helvetica"/>
              <w:noProof/>
              <w:sz w:val="16"/>
              <w:szCs w:val="16"/>
            </w:rPr>
            <w:t>1</w: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end"/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t xml:space="preserve"> of </w:t>
          </w:r>
          <w:r>
            <w:rPr>
              <w:rStyle w:val="PageNumber"/>
              <w:rFonts w:ascii="Helvetica" w:hAnsi="Helvetica"/>
              <w:sz w:val="16"/>
              <w:szCs w:val="16"/>
            </w:rPr>
            <w:t xml:space="preserve"> </w: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begin"/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instrText xml:space="preserve"> NUMPAGES </w:instrTex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separate"/>
          </w:r>
          <w:r w:rsidR="00A60B75">
            <w:rPr>
              <w:rStyle w:val="PageNumber"/>
              <w:rFonts w:ascii="Helvetica" w:hAnsi="Helvetica"/>
              <w:noProof/>
              <w:sz w:val="16"/>
              <w:szCs w:val="16"/>
            </w:rPr>
            <w:t>14</w:t>
          </w:r>
          <w:r w:rsidRPr="00D135F2">
            <w:rPr>
              <w:rStyle w:val="PageNumber"/>
              <w:rFonts w:ascii="Helvetica" w:hAnsi="Helvetica"/>
              <w:sz w:val="16"/>
              <w:szCs w:val="16"/>
            </w:rPr>
            <w:fldChar w:fldCharType="end"/>
          </w:r>
        </w:p>
      </w:tc>
    </w:tr>
  </w:tbl>
  <w:p w14:paraId="47C2C462" w14:textId="77777777" w:rsidR="0079756A" w:rsidRPr="000E11C0" w:rsidRDefault="0079756A" w:rsidP="000E11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1DECF" w14:textId="77777777" w:rsidR="008A34AE" w:rsidRDefault="008A34AE">
      <w:r>
        <w:separator/>
      </w:r>
    </w:p>
  </w:footnote>
  <w:footnote w:type="continuationSeparator" w:id="0">
    <w:p w14:paraId="726A28F8" w14:textId="77777777" w:rsidR="008A34AE" w:rsidRDefault="008A34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59" w:type="dxa"/>
      <w:tblBorders>
        <w:bottom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4578"/>
      <w:gridCol w:w="1529"/>
      <w:gridCol w:w="3952"/>
    </w:tblGrid>
    <w:tr w:rsidR="0079756A" w14:paraId="47C2C44C" w14:textId="77777777" w:rsidTr="00DD33B0">
      <w:trPr>
        <w:cantSplit/>
        <w:trHeight w:val="356"/>
      </w:trPr>
      <w:tc>
        <w:tcPr>
          <w:tcW w:w="4578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7C2C449" w14:textId="3BA329B2" w:rsidR="0079756A" w:rsidRPr="00DD33B0" w:rsidRDefault="0079756A" w:rsidP="00DD33B0">
          <w:pPr>
            <w:jc w:val="left"/>
            <w:rPr>
              <w:rFonts w:cs="Arial"/>
              <w:sz w:val="24"/>
              <w:szCs w:val="24"/>
            </w:rPr>
          </w:pPr>
          <w:r w:rsidRPr="00977637">
            <w:rPr>
              <w:rFonts w:cs="Arial"/>
              <w:sz w:val="24"/>
              <w:szCs w:val="24"/>
            </w:rPr>
            <w:t>Doc:</w:t>
          </w:r>
          <w:r>
            <w:rPr>
              <w:rFonts w:cs="Arial"/>
              <w:sz w:val="24"/>
              <w:szCs w:val="24"/>
            </w:rPr>
            <w:t xml:space="preserve"> </w:t>
          </w:r>
          <w:r w:rsidR="006E494A">
            <w:rPr>
              <w:rFonts w:cs="Arial"/>
              <w:sz w:val="24"/>
              <w:szCs w:val="24"/>
            </w:rPr>
            <w:t>004</w:t>
          </w:r>
        </w:p>
      </w:tc>
      <w:tc>
        <w:tcPr>
          <w:tcW w:w="1529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7C2C44A" w14:textId="77777777" w:rsidR="0079756A" w:rsidRPr="00F57B3C" w:rsidRDefault="0079756A" w:rsidP="00F57B3C">
          <w:pPr>
            <w:tabs>
              <w:tab w:val="left" w:pos="1185"/>
            </w:tabs>
            <w:rPr>
              <w:rFonts w:ascii="Arial Black" w:hAnsi="Arial Black"/>
            </w:rPr>
          </w:pPr>
        </w:p>
      </w:tc>
      <w:tc>
        <w:tcPr>
          <w:tcW w:w="3952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7C2C44B" w14:textId="72E178F9" w:rsidR="0079756A" w:rsidRPr="00F8695F" w:rsidRDefault="0079756A" w:rsidP="00DD33B0">
          <w:pPr>
            <w:jc w:val="right"/>
            <w:rPr>
              <w:sz w:val="16"/>
            </w:rPr>
          </w:pPr>
          <w:r>
            <w:rPr>
              <w:rFonts w:cs="Arial"/>
              <w:sz w:val="24"/>
              <w:szCs w:val="24"/>
            </w:rPr>
            <w:t>Rev</w:t>
          </w:r>
          <w:r w:rsidRPr="00977637">
            <w:rPr>
              <w:rFonts w:cs="Arial"/>
              <w:sz w:val="24"/>
              <w:szCs w:val="24"/>
            </w:rPr>
            <w:t xml:space="preserve">: </w:t>
          </w:r>
          <w:r w:rsidR="00B6502D">
            <w:rPr>
              <w:rFonts w:cs="Arial"/>
              <w:sz w:val="24"/>
              <w:szCs w:val="24"/>
            </w:rPr>
            <w:t>0</w:t>
          </w:r>
          <w:r w:rsidR="006E494A">
            <w:rPr>
              <w:rFonts w:cs="Arial"/>
              <w:sz w:val="24"/>
              <w:szCs w:val="24"/>
            </w:rPr>
            <w:t>.02</w:t>
          </w:r>
        </w:p>
      </w:tc>
    </w:tr>
  </w:tbl>
  <w:p w14:paraId="47C2C44D" w14:textId="77777777" w:rsidR="0079756A" w:rsidRPr="000E11C0" w:rsidRDefault="0079756A" w:rsidP="000E11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59" w:type="dxa"/>
      <w:tblBorders>
        <w:bottom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4578"/>
      <w:gridCol w:w="1529"/>
      <w:gridCol w:w="3952"/>
    </w:tblGrid>
    <w:tr w:rsidR="0079756A" w14:paraId="47C2C45C" w14:textId="77777777" w:rsidTr="00797D82">
      <w:trPr>
        <w:cantSplit/>
        <w:trHeight w:val="807"/>
      </w:trPr>
      <w:tc>
        <w:tcPr>
          <w:tcW w:w="4578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7C2C457" w14:textId="77777777" w:rsidR="0079756A" w:rsidRDefault="0079756A" w:rsidP="00620F1A">
          <w:pPr>
            <w:rPr>
              <w:i/>
            </w:rPr>
          </w:pPr>
        </w:p>
      </w:tc>
      <w:tc>
        <w:tcPr>
          <w:tcW w:w="1529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7C2C458" w14:textId="77777777" w:rsidR="0079756A" w:rsidRPr="007F484D" w:rsidRDefault="0079756A" w:rsidP="00620F1A">
          <w:pPr>
            <w:rPr>
              <w:rFonts w:ascii="Arial Black" w:hAnsi="Arial Black"/>
            </w:rPr>
          </w:pPr>
        </w:p>
      </w:tc>
      <w:tc>
        <w:tcPr>
          <w:tcW w:w="3952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7C2C459" w14:textId="77777777" w:rsidR="0079756A" w:rsidRDefault="0079756A" w:rsidP="00797D82">
          <w:pPr>
            <w:ind w:left="1633"/>
            <w:jc w:val="right"/>
            <w:rPr>
              <w:i/>
              <w:sz w:val="12"/>
              <w:szCs w:val="12"/>
            </w:rPr>
          </w:pPr>
        </w:p>
        <w:p w14:paraId="47C2C45A" w14:textId="54610CBD" w:rsidR="0079756A" w:rsidRPr="00977637" w:rsidRDefault="0079756A" w:rsidP="00797D82">
          <w:pPr>
            <w:ind w:left="1633"/>
            <w:rPr>
              <w:rFonts w:cs="Arial"/>
              <w:sz w:val="24"/>
              <w:szCs w:val="24"/>
            </w:rPr>
          </w:pPr>
          <w:r w:rsidRPr="00977637">
            <w:rPr>
              <w:rFonts w:cs="Arial"/>
              <w:sz w:val="24"/>
              <w:szCs w:val="24"/>
            </w:rPr>
            <w:t>Doc:</w:t>
          </w:r>
          <w:r w:rsidR="00BE1299">
            <w:rPr>
              <w:rFonts w:cs="Arial"/>
              <w:sz w:val="24"/>
              <w:szCs w:val="24"/>
            </w:rPr>
            <w:t xml:space="preserve"> 004</w:t>
          </w:r>
          <w:r w:rsidR="003C7FC9" w:rsidRPr="00977637">
            <w:rPr>
              <w:rFonts w:cs="Arial"/>
              <w:sz w:val="24"/>
              <w:szCs w:val="24"/>
            </w:rPr>
            <w:t xml:space="preserve"> </w:t>
          </w:r>
        </w:p>
        <w:p w14:paraId="47C2C45B" w14:textId="64900839" w:rsidR="0079756A" w:rsidRPr="00977637" w:rsidRDefault="0079756A" w:rsidP="00797D82">
          <w:pPr>
            <w:ind w:left="1633"/>
            <w:rPr>
              <w:rFonts w:cs="Arial"/>
            </w:rPr>
          </w:pPr>
          <w:r>
            <w:rPr>
              <w:rFonts w:cs="Arial"/>
              <w:sz w:val="24"/>
              <w:szCs w:val="24"/>
            </w:rPr>
            <w:t>Rev</w:t>
          </w:r>
          <w:r w:rsidRPr="00977637">
            <w:rPr>
              <w:rFonts w:cs="Arial"/>
              <w:sz w:val="24"/>
              <w:szCs w:val="24"/>
            </w:rPr>
            <w:t>:</w:t>
          </w:r>
          <w:r>
            <w:rPr>
              <w:rFonts w:cs="Arial"/>
              <w:sz w:val="24"/>
              <w:szCs w:val="24"/>
            </w:rPr>
            <w:t xml:space="preserve"> </w:t>
          </w:r>
          <w:r w:rsidR="00BE1299">
            <w:rPr>
              <w:rFonts w:cs="Arial"/>
              <w:sz w:val="24"/>
              <w:szCs w:val="24"/>
            </w:rPr>
            <w:t>0.02</w:t>
          </w:r>
        </w:p>
      </w:tc>
    </w:tr>
  </w:tbl>
  <w:p w14:paraId="47C2C45D" w14:textId="77777777" w:rsidR="0079756A" w:rsidRPr="000E11C0" w:rsidRDefault="0079756A" w:rsidP="000E11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BCEC1E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0B8980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C0E8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2DADF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36677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264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2A09B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EFC49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1EA80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DC4DD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C32C07"/>
    <w:multiLevelType w:val="multilevel"/>
    <w:tmpl w:val="F3D4BE82"/>
    <w:styleLink w:val="MRSTags"/>
    <w:lvl w:ilvl="0">
      <w:start w:val="1"/>
      <w:numFmt w:val="decimal"/>
      <w:lvlText w:val="[MRS%1]"/>
      <w:lvlJc w:val="left"/>
      <w:pPr>
        <w:tabs>
          <w:tab w:val="num" w:pos="1134"/>
        </w:tabs>
        <w:ind w:left="851" w:hanging="851"/>
      </w:pPr>
      <w:rPr>
        <w:rFonts w:ascii="Arial Narrow" w:hAnsi="Arial Narrow" w:hint="default"/>
        <w:sz w:val="22"/>
        <w:szCs w:val="22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1" w15:restartNumberingAfterBreak="0">
    <w:nsid w:val="14CA3F53"/>
    <w:multiLevelType w:val="multilevel"/>
    <w:tmpl w:val="5236579A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3">
      <w:start w:val="1"/>
      <w:numFmt w:val="decimal"/>
      <w:pStyle w:val="Heading4a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1C3F537B"/>
    <w:multiLevelType w:val="hybridMultilevel"/>
    <w:tmpl w:val="D84C70F4"/>
    <w:lvl w:ilvl="0" w:tplc="BC4C6752">
      <w:start w:val="1"/>
      <w:numFmt w:val="decimal"/>
      <w:pStyle w:val="Style2"/>
      <w:lvlText w:val="[MRS%1]"/>
      <w:lvlJc w:val="left"/>
      <w:pPr>
        <w:tabs>
          <w:tab w:val="num" w:pos="1352"/>
        </w:tabs>
        <w:ind w:left="1352" w:hanging="1352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17A0D60"/>
    <w:multiLevelType w:val="hybridMultilevel"/>
    <w:tmpl w:val="0398315E"/>
    <w:lvl w:ilvl="0" w:tplc="D00842DC">
      <w:start w:val="1"/>
      <w:numFmt w:val="lowerLetter"/>
      <w:pStyle w:val="BodyBulletIndent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5310F70"/>
    <w:multiLevelType w:val="multilevel"/>
    <w:tmpl w:val="E6701C72"/>
    <w:lvl w:ilvl="0">
      <w:start w:val="1"/>
      <w:numFmt w:val="decimal"/>
      <w:pStyle w:val="Heading1"/>
      <w:isLgl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8"/>
        <w:szCs w:val="28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  <w:szCs w:val="24"/>
      </w:rPr>
    </w:lvl>
    <w:lvl w:ilvl="2">
      <w:start w:val="1"/>
      <w:numFmt w:val="decimal"/>
      <w:pStyle w:val="Heading3"/>
      <w:isLgl/>
      <w:lvlText w:val="%1.%2.%3"/>
      <w:lvlJc w:val="left"/>
      <w:pPr>
        <w:tabs>
          <w:tab w:val="num" w:pos="1077"/>
        </w:tabs>
        <w:ind w:left="1077" w:hanging="1077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29"/>
        </w:tabs>
        <w:ind w:left="1429" w:hanging="1429"/>
      </w:pPr>
      <w:rPr>
        <w:rFonts w:ascii="Arial" w:hAnsi="Arial" w:hint="default"/>
        <w:b/>
        <w:i w:val="0"/>
        <w:sz w:val="22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b w:val="0"/>
        <w:i w:val="0"/>
        <w:sz w:val="22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6956E45"/>
    <w:multiLevelType w:val="hybridMultilevel"/>
    <w:tmpl w:val="B1BE5ED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A20D81"/>
    <w:multiLevelType w:val="hybridMultilevel"/>
    <w:tmpl w:val="F35E0CEE"/>
    <w:lvl w:ilvl="0" w:tplc="D75EC79A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F323D1"/>
    <w:multiLevelType w:val="hybridMultilevel"/>
    <w:tmpl w:val="D696C1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EB2581"/>
    <w:multiLevelType w:val="multilevel"/>
    <w:tmpl w:val="76AE585A"/>
    <w:styleLink w:val="Style1"/>
    <w:lvl w:ilvl="0">
      <w:start w:val="1"/>
      <w:numFmt w:val="decimal"/>
      <w:lvlText w:val="[MRS%1]"/>
      <w:lvlJc w:val="left"/>
      <w:pPr>
        <w:tabs>
          <w:tab w:val="num" w:pos="1134"/>
        </w:tabs>
        <w:ind w:left="851" w:hanging="851"/>
      </w:pPr>
      <w:rPr>
        <w:rFonts w:ascii="Arial Narrow" w:hAnsi="Arial Narrow" w:hint="default"/>
        <w:sz w:val="22"/>
        <w:szCs w:val="22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9" w15:restartNumberingAfterBreak="0">
    <w:nsid w:val="46B5450D"/>
    <w:multiLevelType w:val="hybridMultilevel"/>
    <w:tmpl w:val="91ACE494"/>
    <w:lvl w:ilvl="0" w:tplc="B25A95B4">
      <w:start w:val="1"/>
      <w:numFmt w:val="decimal"/>
      <w:pStyle w:val="BodyIndent5Tags"/>
      <w:lvlText w:val="[MRS%1]"/>
      <w:lvlJc w:val="left"/>
      <w:pPr>
        <w:tabs>
          <w:tab w:val="num" w:pos="6506"/>
        </w:tabs>
        <w:ind w:left="6223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1" w15:restartNumberingAfterBreak="0">
    <w:nsid w:val="4A8179D0"/>
    <w:multiLevelType w:val="hybridMultilevel"/>
    <w:tmpl w:val="F01E5466"/>
    <w:lvl w:ilvl="0" w:tplc="B04E52C4">
      <w:start w:val="1"/>
      <w:numFmt w:val="lowerLetter"/>
      <w:pStyle w:val="BodyIndenta"/>
      <w:lvlText w:val="%1)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2" w15:restartNumberingAfterBreak="0">
    <w:nsid w:val="4B400CC8"/>
    <w:multiLevelType w:val="hybridMultilevel"/>
    <w:tmpl w:val="3ABEF1A6"/>
    <w:lvl w:ilvl="0" w:tplc="057832A4">
      <w:start w:val="1"/>
      <w:numFmt w:val="decimal"/>
      <w:pStyle w:val="ReqRev1"/>
      <w:lvlText w:val="[590-1 %1]"/>
      <w:lvlJc w:val="left"/>
      <w:pPr>
        <w:ind w:left="1854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119E3F28">
      <w:numFmt w:val="bullet"/>
      <w:lvlText w:val="•"/>
      <w:lvlJc w:val="left"/>
      <w:pPr>
        <w:ind w:left="2574" w:hanging="360"/>
      </w:pPr>
      <w:rPr>
        <w:rFonts w:ascii="Arial" w:eastAsia="Times New Roman" w:hAnsi="Arial" w:cs="Arial" w:hint="default"/>
      </w:rPr>
    </w:lvl>
    <w:lvl w:ilvl="2" w:tplc="0C09001B" w:tentative="1">
      <w:start w:val="1"/>
      <w:numFmt w:val="lowerRoman"/>
      <w:lvlText w:val="%3."/>
      <w:lvlJc w:val="right"/>
      <w:pPr>
        <w:ind w:left="3294" w:hanging="180"/>
      </w:pPr>
    </w:lvl>
    <w:lvl w:ilvl="3" w:tplc="0C09000F" w:tentative="1">
      <w:start w:val="1"/>
      <w:numFmt w:val="decimal"/>
      <w:lvlText w:val="%4."/>
      <w:lvlJc w:val="left"/>
      <w:pPr>
        <w:ind w:left="4014" w:hanging="360"/>
      </w:pPr>
    </w:lvl>
    <w:lvl w:ilvl="4" w:tplc="0C090019" w:tentative="1">
      <w:start w:val="1"/>
      <w:numFmt w:val="lowerLetter"/>
      <w:lvlText w:val="%5."/>
      <w:lvlJc w:val="left"/>
      <w:pPr>
        <w:ind w:left="4734" w:hanging="360"/>
      </w:pPr>
    </w:lvl>
    <w:lvl w:ilvl="5" w:tplc="0C09001B" w:tentative="1">
      <w:start w:val="1"/>
      <w:numFmt w:val="lowerRoman"/>
      <w:lvlText w:val="%6."/>
      <w:lvlJc w:val="right"/>
      <w:pPr>
        <w:ind w:left="5454" w:hanging="180"/>
      </w:pPr>
    </w:lvl>
    <w:lvl w:ilvl="6" w:tplc="0C09000F" w:tentative="1">
      <w:start w:val="1"/>
      <w:numFmt w:val="decimal"/>
      <w:lvlText w:val="%7."/>
      <w:lvlJc w:val="left"/>
      <w:pPr>
        <w:ind w:left="6174" w:hanging="360"/>
      </w:pPr>
    </w:lvl>
    <w:lvl w:ilvl="7" w:tplc="0C090019" w:tentative="1">
      <w:start w:val="1"/>
      <w:numFmt w:val="lowerLetter"/>
      <w:lvlText w:val="%8."/>
      <w:lvlJc w:val="left"/>
      <w:pPr>
        <w:ind w:left="6894" w:hanging="360"/>
      </w:pPr>
    </w:lvl>
    <w:lvl w:ilvl="8" w:tplc="0C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 w15:restartNumberingAfterBreak="0">
    <w:nsid w:val="7E5C586B"/>
    <w:multiLevelType w:val="multilevel"/>
    <w:tmpl w:val="62581F2A"/>
    <w:lvl w:ilvl="0">
      <w:start w:val="1"/>
      <w:numFmt w:val="none"/>
      <w:pStyle w:val="HeadingAppendixA"/>
      <w:isLgl/>
      <w:lvlText w:val="A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8"/>
        <w:szCs w:val="28"/>
      </w:rPr>
    </w:lvl>
    <w:lvl w:ilvl="1">
      <w:start w:val="1"/>
      <w:numFmt w:val="decimal"/>
      <w:pStyle w:val="HeadingAppendix2"/>
      <w:lvlText w:val="%1A.%2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77"/>
        </w:tabs>
        <w:ind w:left="1077" w:hanging="1077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29"/>
        </w:tabs>
        <w:ind w:left="1429" w:hanging="1429"/>
      </w:pPr>
      <w:rPr>
        <w:rFonts w:ascii="Arial" w:hAnsi="Arial" w:hint="default"/>
        <w:b/>
        <w:i w:val="0"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b w:val="0"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391544098">
    <w:abstractNumId w:val="11"/>
  </w:num>
  <w:num w:numId="2" w16cid:durableId="21252628">
    <w:abstractNumId w:val="13"/>
  </w:num>
  <w:num w:numId="3" w16cid:durableId="290792779">
    <w:abstractNumId w:val="21"/>
  </w:num>
  <w:num w:numId="4" w16cid:durableId="434598899">
    <w:abstractNumId w:val="19"/>
  </w:num>
  <w:num w:numId="5" w16cid:durableId="1424302837">
    <w:abstractNumId w:val="10"/>
  </w:num>
  <w:num w:numId="6" w16cid:durableId="1678849119">
    <w:abstractNumId w:val="18"/>
  </w:num>
  <w:num w:numId="7" w16cid:durableId="619143038">
    <w:abstractNumId w:val="12"/>
  </w:num>
  <w:num w:numId="8" w16cid:durableId="791755093">
    <w:abstractNumId w:val="14"/>
  </w:num>
  <w:num w:numId="9" w16cid:durableId="1152715685">
    <w:abstractNumId w:val="22"/>
  </w:num>
  <w:num w:numId="10" w16cid:durableId="1915697562">
    <w:abstractNumId w:val="23"/>
  </w:num>
  <w:num w:numId="11" w16cid:durableId="8608188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62726320">
    <w:abstractNumId w:val="9"/>
  </w:num>
  <w:num w:numId="13" w16cid:durableId="684594739">
    <w:abstractNumId w:val="7"/>
  </w:num>
  <w:num w:numId="14" w16cid:durableId="2110273708">
    <w:abstractNumId w:val="6"/>
  </w:num>
  <w:num w:numId="15" w16cid:durableId="1659722396">
    <w:abstractNumId w:val="5"/>
  </w:num>
  <w:num w:numId="16" w16cid:durableId="1939364234">
    <w:abstractNumId w:val="4"/>
  </w:num>
  <w:num w:numId="17" w16cid:durableId="1677271571">
    <w:abstractNumId w:val="8"/>
  </w:num>
  <w:num w:numId="18" w16cid:durableId="790711838">
    <w:abstractNumId w:val="3"/>
  </w:num>
  <w:num w:numId="19" w16cid:durableId="883369439">
    <w:abstractNumId w:val="2"/>
  </w:num>
  <w:num w:numId="20" w16cid:durableId="1505826112">
    <w:abstractNumId w:val="1"/>
  </w:num>
  <w:num w:numId="21" w16cid:durableId="364403121">
    <w:abstractNumId w:val="0"/>
  </w:num>
  <w:num w:numId="22" w16cid:durableId="135345909">
    <w:abstractNumId w:val="15"/>
  </w:num>
  <w:num w:numId="23" w16cid:durableId="850023829">
    <w:abstractNumId w:val="2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4" w16cid:durableId="1705866212">
    <w:abstractNumId w:val="17"/>
  </w:num>
  <w:num w:numId="25" w16cid:durableId="105078977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embedSystemFonts/>
  <w:activeWritingStyle w:appName="MSWord" w:lang="en-AU" w:vendorID="64" w:dllVersion="5" w:nlCheck="1" w:checkStyle="1"/>
  <w:activeWritingStyle w:appName="MSWord" w:lang="en-US" w:vendorID="64" w:dllVersion="5" w:nlCheck="1" w:checkStyle="1"/>
  <w:activeWritingStyle w:appName="MSWord" w:lang="en-AU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AU" w:vendorID="64" w:dllVersion="0" w:nlCheck="1" w:checkStyle="0"/>
  <w:activeWritingStyle w:appName="MSWord" w:lang="en-US" w:vendorID="64" w:dllVersion="0" w:nlCheck="1" w:checkStyle="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567"/>
  <w:drawingGridHorizontalSpacing w:val="57"/>
  <w:drawingGridVerticalSpacing w:val="57"/>
  <w:displayHorizontalDrawingGridEvery w:val="5"/>
  <w:displayVerticalDrawingGridEvery w:val="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ADB"/>
    <w:rsid w:val="00000374"/>
    <w:rsid w:val="00000C12"/>
    <w:rsid w:val="00001E15"/>
    <w:rsid w:val="00002357"/>
    <w:rsid w:val="00002A9B"/>
    <w:rsid w:val="00002F7D"/>
    <w:rsid w:val="00004F87"/>
    <w:rsid w:val="000057E7"/>
    <w:rsid w:val="00005ACA"/>
    <w:rsid w:val="00006BA3"/>
    <w:rsid w:val="00011447"/>
    <w:rsid w:val="00011D8C"/>
    <w:rsid w:val="000124A1"/>
    <w:rsid w:val="00012E6B"/>
    <w:rsid w:val="00013599"/>
    <w:rsid w:val="0001376E"/>
    <w:rsid w:val="00013BEA"/>
    <w:rsid w:val="00017FDD"/>
    <w:rsid w:val="000213B9"/>
    <w:rsid w:val="0002171D"/>
    <w:rsid w:val="00021F0C"/>
    <w:rsid w:val="000221AE"/>
    <w:rsid w:val="00022CDA"/>
    <w:rsid w:val="0002334D"/>
    <w:rsid w:val="00023CB1"/>
    <w:rsid w:val="00024948"/>
    <w:rsid w:val="000249BF"/>
    <w:rsid w:val="00027463"/>
    <w:rsid w:val="00027B5B"/>
    <w:rsid w:val="000303F9"/>
    <w:rsid w:val="000309B0"/>
    <w:rsid w:val="00030FA6"/>
    <w:rsid w:val="00036131"/>
    <w:rsid w:val="00036FD7"/>
    <w:rsid w:val="00037DE6"/>
    <w:rsid w:val="00040B20"/>
    <w:rsid w:val="00040BF5"/>
    <w:rsid w:val="00040F17"/>
    <w:rsid w:val="00041387"/>
    <w:rsid w:val="00042095"/>
    <w:rsid w:val="000422FA"/>
    <w:rsid w:val="0004267A"/>
    <w:rsid w:val="00042874"/>
    <w:rsid w:val="0004306C"/>
    <w:rsid w:val="00046C20"/>
    <w:rsid w:val="00047EC4"/>
    <w:rsid w:val="00052AE9"/>
    <w:rsid w:val="00052F1C"/>
    <w:rsid w:val="00053639"/>
    <w:rsid w:val="000538A1"/>
    <w:rsid w:val="00053FB4"/>
    <w:rsid w:val="000543A3"/>
    <w:rsid w:val="000543A6"/>
    <w:rsid w:val="00057545"/>
    <w:rsid w:val="00057B15"/>
    <w:rsid w:val="00057BD5"/>
    <w:rsid w:val="0006042C"/>
    <w:rsid w:val="00060532"/>
    <w:rsid w:val="000605D7"/>
    <w:rsid w:val="000609AB"/>
    <w:rsid w:val="00061AB6"/>
    <w:rsid w:val="00061B27"/>
    <w:rsid w:val="00064C3D"/>
    <w:rsid w:val="00064ED9"/>
    <w:rsid w:val="000650D7"/>
    <w:rsid w:val="00065C7C"/>
    <w:rsid w:val="000667C5"/>
    <w:rsid w:val="00066A91"/>
    <w:rsid w:val="00066EC5"/>
    <w:rsid w:val="000706F2"/>
    <w:rsid w:val="0007078B"/>
    <w:rsid w:val="00070CE3"/>
    <w:rsid w:val="0007163F"/>
    <w:rsid w:val="0007222C"/>
    <w:rsid w:val="00072551"/>
    <w:rsid w:val="0007299F"/>
    <w:rsid w:val="00072FB0"/>
    <w:rsid w:val="000733BB"/>
    <w:rsid w:val="000736AB"/>
    <w:rsid w:val="000736C7"/>
    <w:rsid w:val="00073C86"/>
    <w:rsid w:val="00073EDE"/>
    <w:rsid w:val="0007491B"/>
    <w:rsid w:val="00074E58"/>
    <w:rsid w:val="00075BEC"/>
    <w:rsid w:val="0007616D"/>
    <w:rsid w:val="00076AE9"/>
    <w:rsid w:val="000809C8"/>
    <w:rsid w:val="00080A65"/>
    <w:rsid w:val="0008144F"/>
    <w:rsid w:val="00084CA9"/>
    <w:rsid w:val="00084D4D"/>
    <w:rsid w:val="0008646E"/>
    <w:rsid w:val="00086797"/>
    <w:rsid w:val="00086AE7"/>
    <w:rsid w:val="00087B64"/>
    <w:rsid w:val="000901F5"/>
    <w:rsid w:val="00090454"/>
    <w:rsid w:val="0009196B"/>
    <w:rsid w:val="0009247C"/>
    <w:rsid w:val="000927AD"/>
    <w:rsid w:val="00092D42"/>
    <w:rsid w:val="00093903"/>
    <w:rsid w:val="00093E40"/>
    <w:rsid w:val="00093E54"/>
    <w:rsid w:val="0009414B"/>
    <w:rsid w:val="000941D9"/>
    <w:rsid w:val="00096239"/>
    <w:rsid w:val="0009749A"/>
    <w:rsid w:val="00097C92"/>
    <w:rsid w:val="000A1501"/>
    <w:rsid w:val="000A285D"/>
    <w:rsid w:val="000A3BEE"/>
    <w:rsid w:val="000A506E"/>
    <w:rsid w:val="000A5806"/>
    <w:rsid w:val="000A5FED"/>
    <w:rsid w:val="000A6482"/>
    <w:rsid w:val="000A6BCD"/>
    <w:rsid w:val="000A6E5B"/>
    <w:rsid w:val="000B0521"/>
    <w:rsid w:val="000B095C"/>
    <w:rsid w:val="000B1037"/>
    <w:rsid w:val="000B165E"/>
    <w:rsid w:val="000B23C0"/>
    <w:rsid w:val="000B3066"/>
    <w:rsid w:val="000B466D"/>
    <w:rsid w:val="000B5ED7"/>
    <w:rsid w:val="000B5F5C"/>
    <w:rsid w:val="000B6498"/>
    <w:rsid w:val="000B6DC8"/>
    <w:rsid w:val="000B6F5F"/>
    <w:rsid w:val="000B7541"/>
    <w:rsid w:val="000C03F6"/>
    <w:rsid w:val="000C050F"/>
    <w:rsid w:val="000C0C75"/>
    <w:rsid w:val="000C0D4C"/>
    <w:rsid w:val="000C0DEF"/>
    <w:rsid w:val="000C1680"/>
    <w:rsid w:val="000C19EC"/>
    <w:rsid w:val="000C2237"/>
    <w:rsid w:val="000C3C4F"/>
    <w:rsid w:val="000C46BD"/>
    <w:rsid w:val="000C64BC"/>
    <w:rsid w:val="000C65C1"/>
    <w:rsid w:val="000C6782"/>
    <w:rsid w:val="000C68EA"/>
    <w:rsid w:val="000C7A28"/>
    <w:rsid w:val="000D1C30"/>
    <w:rsid w:val="000D2FE1"/>
    <w:rsid w:val="000D38F4"/>
    <w:rsid w:val="000D4220"/>
    <w:rsid w:val="000D46B7"/>
    <w:rsid w:val="000D4B44"/>
    <w:rsid w:val="000D57AF"/>
    <w:rsid w:val="000D5BFC"/>
    <w:rsid w:val="000D680E"/>
    <w:rsid w:val="000D6B03"/>
    <w:rsid w:val="000D7156"/>
    <w:rsid w:val="000D7250"/>
    <w:rsid w:val="000D733C"/>
    <w:rsid w:val="000E0DF5"/>
    <w:rsid w:val="000E105C"/>
    <w:rsid w:val="000E11C0"/>
    <w:rsid w:val="000E210C"/>
    <w:rsid w:val="000E2135"/>
    <w:rsid w:val="000E2148"/>
    <w:rsid w:val="000E26F8"/>
    <w:rsid w:val="000E27F4"/>
    <w:rsid w:val="000E2A3B"/>
    <w:rsid w:val="000E3026"/>
    <w:rsid w:val="000E40D1"/>
    <w:rsid w:val="000E4A2B"/>
    <w:rsid w:val="000E4DE6"/>
    <w:rsid w:val="000E510E"/>
    <w:rsid w:val="000E5ED4"/>
    <w:rsid w:val="000E5F78"/>
    <w:rsid w:val="000E62B0"/>
    <w:rsid w:val="000E66C8"/>
    <w:rsid w:val="000E6C17"/>
    <w:rsid w:val="000E6E7F"/>
    <w:rsid w:val="000E78E5"/>
    <w:rsid w:val="000F0B5C"/>
    <w:rsid w:val="000F0B7B"/>
    <w:rsid w:val="000F127E"/>
    <w:rsid w:val="000F1595"/>
    <w:rsid w:val="000F1CC0"/>
    <w:rsid w:val="000F1FB2"/>
    <w:rsid w:val="000F24D9"/>
    <w:rsid w:val="000F282E"/>
    <w:rsid w:val="000F377D"/>
    <w:rsid w:val="000F3E5F"/>
    <w:rsid w:val="000F4B9E"/>
    <w:rsid w:val="000F5501"/>
    <w:rsid w:val="000F59D4"/>
    <w:rsid w:val="000F619F"/>
    <w:rsid w:val="000F70EE"/>
    <w:rsid w:val="000F7532"/>
    <w:rsid w:val="000F7A0F"/>
    <w:rsid w:val="000F7DE7"/>
    <w:rsid w:val="00100544"/>
    <w:rsid w:val="00100964"/>
    <w:rsid w:val="00100D9C"/>
    <w:rsid w:val="001019C8"/>
    <w:rsid w:val="00101F29"/>
    <w:rsid w:val="00102F0C"/>
    <w:rsid w:val="0010344E"/>
    <w:rsid w:val="001039F3"/>
    <w:rsid w:val="00104CA3"/>
    <w:rsid w:val="00104F24"/>
    <w:rsid w:val="00105370"/>
    <w:rsid w:val="001056CF"/>
    <w:rsid w:val="00106CBE"/>
    <w:rsid w:val="0011024F"/>
    <w:rsid w:val="00110326"/>
    <w:rsid w:val="00110B6E"/>
    <w:rsid w:val="00111B25"/>
    <w:rsid w:val="00111BE8"/>
    <w:rsid w:val="00112588"/>
    <w:rsid w:val="001134AA"/>
    <w:rsid w:val="001134E1"/>
    <w:rsid w:val="001138D2"/>
    <w:rsid w:val="001147A6"/>
    <w:rsid w:val="00114AFC"/>
    <w:rsid w:val="001150B9"/>
    <w:rsid w:val="00115817"/>
    <w:rsid w:val="0011694B"/>
    <w:rsid w:val="00117881"/>
    <w:rsid w:val="001179C3"/>
    <w:rsid w:val="00117E59"/>
    <w:rsid w:val="0012099D"/>
    <w:rsid w:val="00122782"/>
    <w:rsid w:val="00122867"/>
    <w:rsid w:val="00122A72"/>
    <w:rsid w:val="00122B07"/>
    <w:rsid w:val="001235B2"/>
    <w:rsid w:val="0012382B"/>
    <w:rsid w:val="0012388F"/>
    <w:rsid w:val="00123C0F"/>
    <w:rsid w:val="00123DB0"/>
    <w:rsid w:val="00124285"/>
    <w:rsid w:val="001242F6"/>
    <w:rsid w:val="001244A7"/>
    <w:rsid w:val="001246C4"/>
    <w:rsid w:val="001248B4"/>
    <w:rsid w:val="00125EC5"/>
    <w:rsid w:val="00126307"/>
    <w:rsid w:val="00126F9B"/>
    <w:rsid w:val="0012706B"/>
    <w:rsid w:val="00130324"/>
    <w:rsid w:val="001310C5"/>
    <w:rsid w:val="00131AB9"/>
    <w:rsid w:val="00131B90"/>
    <w:rsid w:val="00131E7E"/>
    <w:rsid w:val="00133365"/>
    <w:rsid w:val="00133934"/>
    <w:rsid w:val="0013395E"/>
    <w:rsid w:val="00133B75"/>
    <w:rsid w:val="001344BA"/>
    <w:rsid w:val="001346E4"/>
    <w:rsid w:val="00134AAE"/>
    <w:rsid w:val="001350E6"/>
    <w:rsid w:val="001358C3"/>
    <w:rsid w:val="0013732A"/>
    <w:rsid w:val="00140F45"/>
    <w:rsid w:val="00140F53"/>
    <w:rsid w:val="001418E5"/>
    <w:rsid w:val="00141F6B"/>
    <w:rsid w:val="0014247F"/>
    <w:rsid w:val="0014278E"/>
    <w:rsid w:val="00144F9D"/>
    <w:rsid w:val="00145214"/>
    <w:rsid w:val="001464E6"/>
    <w:rsid w:val="00146CBF"/>
    <w:rsid w:val="001506D5"/>
    <w:rsid w:val="0015108B"/>
    <w:rsid w:val="0015127D"/>
    <w:rsid w:val="001516F9"/>
    <w:rsid w:val="001516FA"/>
    <w:rsid w:val="00151A7E"/>
    <w:rsid w:val="00152945"/>
    <w:rsid w:val="00152C68"/>
    <w:rsid w:val="00153509"/>
    <w:rsid w:val="00153C67"/>
    <w:rsid w:val="00155763"/>
    <w:rsid w:val="00155E50"/>
    <w:rsid w:val="0015642C"/>
    <w:rsid w:val="00156E03"/>
    <w:rsid w:val="00157452"/>
    <w:rsid w:val="001577A3"/>
    <w:rsid w:val="00160122"/>
    <w:rsid w:val="001602F5"/>
    <w:rsid w:val="001614E4"/>
    <w:rsid w:val="00163C6C"/>
    <w:rsid w:val="00164BCB"/>
    <w:rsid w:val="001655F7"/>
    <w:rsid w:val="00165F50"/>
    <w:rsid w:val="00166D31"/>
    <w:rsid w:val="00167BDE"/>
    <w:rsid w:val="00167E2C"/>
    <w:rsid w:val="00167FF7"/>
    <w:rsid w:val="001705B9"/>
    <w:rsid w:val="00170E92"/>
    <w:rsid w:val="00171C56"/>
    <w:rsid w:val="00171CA2"/>
    <w:rsid w:val="001722B5"/>
    <w:rsid w:val="00173212"/>
    <w:rsid w:val="00174430"/>
    <w:rsid w:val="0017565C"/>
    <w:rsid w:val="00176052"/>
    <w:rsid w:val="00176DFB"/>
    <w:rsid w:val="00176EFF"/>
    <w:rsid w:val="00176F01"/>
    <w:rsid w:val="001800C7"/>
    <w:rsid w:val="00180BB7"/>
    <w:rsid w:val="00181001"/>
    <w:rsid w:val="001812B4"/>
    <w:rsid w:val="001821C7"/>
    <w:rsid w:val="00183855"/>
    <w:rsid w:val="00185007"/>
    <w:rsid w:val="0018542E"/>
    <w:rsid w:val="00186446"/>
    <w:rsid w:val="0018683B"/>
    <w:rsid w:val="00187297"/>
    <w:rsid w:val="00187669"/>
    <w:rsid w:val="0018778D"/>
    <w:rsid w:val="001902FF"/>
    <w:rsid w:val="001942F1"/>
    <w:rsid w:val="001944AA"/>
    <w:rsid w:val="00194929"/>
    <w:rsid w:val="00195746"/>
    <w:rsid w:val="00195C36"/>
    <w:rsid w:val="00195D7C"/>
    <w:rsid w:val="00195E89"/>
    <w:rsid w:val="0019695C"/>
    <w:rsid w:val="001A0CEB"/>
    <w:rsid w:val="001A0D31"/>
    <w:rsid w:val="001A0D66"/>
    <w:rsid w:val="001A12DB"/>
    <w:rsid w:val="001A13E5"/>
    <w:rsid w:val="001A1AAE"/>
    <w:rsid w:val="001A207A"/>
    <w:rsid w:val="001A20BF"/>
    <w:rsid w:val="001A2644"/>
    <w:rsid w:val="001A268A"/>
    <w:rsid w:val="001A2A84"/>
    <w:rsid w:val="001A2C4E"/>
    <w:rsid w:val="001A3094"/>
    <w:rsid w:val="001A34FA"/>
    <w:rsid w:val="001A39F9"/>
    <w:rsid w:val="001A3A3B"/>
    <w:rsid w:val="001A4929"/>
    <w:rsid w:val="001A5712"/>
    <w:rsid w:val="001A5CBF"/>
    <w:rsid w:val="001A5E12"/>
    <w:rsid w:val="001A603D"/>
    <w:rsid w:val="001A6BBD"/>
    <w:rsid w:val="001A78F3"/>
    <w:rsid w:val="001A7FEE"/>
    <w:rsid w:val="001B06DC"/>
    <w:rsid w:val="001B098E"/>
    <w:rsid w:val="001B09C4"/>
    <w:rsid w:val="001B118C"/>
    <w:rsid w:val="001B15FD"/>
    <w:rsid w:val="001B1CC7"/>
    <w:rsid w:val="001B3868"/>
    <w:rsid w:val="001B3BD2"/>
    <w:rsid w:val="001B4640"/>
    <w:rsid w:val="001B48D1"/>
    <w:rsid w:val="001B50B4"/>
    <w:rsid w:val="001B5958"/>
    <w:rsid w:val="001B5DF4"/>
    <w:rsid w:val="001B6145"/>
    <w:rsid w:val="001B6501"/>
    <w:rsid w:val="001B70AE"/>
    <w:rsid w:val="001B7717"/>
    <w:rsid w:val="001B7CE1"/>
    <w:rsid w:val="001C09E8"/>
    <w:rsid w:val="001C0F9D"/>
    <w:rsid w:val="001C1004"/>
    <w:rsid w:val="001C1071"/>
    <w:rsid w:val="001C1614"/>
    <w:rsid w:val="001C1C88"/>
    <w:rsid w:val="001C20EF"/>
    <w:rsid w:val="001C2BDB"/>
    <w:rsid w:val="001C3594"/>
    <w:rsid w:val="001C4434"/>
    <w:rsid w:val="001C5A1F"/>
    <w:rsid w:val="001C5F2D"/>
    <w:rsid w:val="001C60C1"/>
    <w:rsid w:val="001C6E46"/>
    <w:rsid w:val="001D00DE"/>
    <w:rsid w:val="001D095E"/>
    <w:rsid w:val="001D1BE7"/>
    <w:rsid w:val="001D2171"/>
    <w:rsid w:val="001D2F09"/>
    <w:rsid w:val="001D3918"/>
    <w:rsid w:val="001D39A8"/>
    <w:rsid w:val="001D3E82"/>
    <w:rsid w:val="001D474A"/>
    <w:rsid w:val="001D48FA"/>
    <w:rsid w:val="001D49D6"/>
    <w:rsid w:val="001D4B2A"/>
    <w:rsid w:val="001D4FA4"/>
    <w:rsid w:val="001D56CB"/>
    <w:rsid w:val="001D5A31"/>
    <w:rsid w:val="001D5D11"/>
    <w:rsid w:val="001D5EA5"/>
    <w:rsid w:val="001D6AD0"/>
    <w:rsid w:val="001D6DBC"/>
    <w:rsid w:val="001D6F72"/>
    <w:rsid w:val="001D7567"/>
    <w:rsid w:val="001E2449"/>
    <w:rsid w:val="001E2D1F"/>
    <w:rsid w:val="001E2FDC"/>
    <w:rsid w:val="001E3205"/>
    <w:rsid w:val="001E32FB"/>
    <w:rsid w:val="001E3502"/>
    <w:rsid w:val="001E3F4C"/>
    <w:rsid w:val="001E43D8"/>
    <w:rsid w:val="001E4EE0"/>
    <w:rsid w:val="001E5471"/>
    <w:rsid w:val="001E57D3"/>
    <w:rsid w:val="001E5B56"/>
    <w:rsid w:val="001E67B8"/>
    <w:rsid w:val="001F024E"/>
    <w:rsid w:val="001F028B"/>
    <w:rsid w:val="001F0F42"/>
    <w:rsid w:val="001F1158"/>
    <w:rsid w:val="001F12EA"/>
    <w:rsid w:val="001F1486"/>
    <w:rsid w:val="001F25B8"/>
    <w:rsid w:val="001F2820"/>
    <w:rsid w:val="001F2BE8"/>
    <w:rsid w:val="001F3E69"/>
    <w:rsid w:val="001F495C"/>
    <w:rsid w:val="001F49D0"/>
    <w:rsid w:val="001F4B61"/>
    <w:rsid w:val="001F505C"/>
    <w:rsid w:val="001F58C3"/>
    <w:rsid w:val="001F5F4B"/>
    <w:rsid w:val="00200736"/>
    <w:rsid w:val="00201D23"/>
    <w:rsid w:val="00201F0F"/>
    <w:rsid w:val="002031AF"/>
    <w:rsid w:val="002040EE"/>
    <w:rsid w:val="00204484"/>
    <w:rsid w:val="0020467D"/>
    <w:rsid w:val="00204C96"/>
    <w:rsid w:val="00205712"/>
    <w:rsid w:val="00205B79"/>
    <w:rsid w:val="0020697F"/>
    <w:rsid w:val="00206C2E"/>
    <w:rsid w:val="00206DE7"/>
    <w:rsid w:val="00207A1F"/>
    <w:rsid w:val="0021095D"/>
    <w:rsid w:val="0021185D"/>
    <w:rsid w:val="00211963"/>
    <w:rsid w:val="00211A6E"/>
    <w:rsid w:val="00212471"/>
    <w:rsid w:val="00212B14"/>
    <w:rsid w:val="00212F9C"/>
    <w:rsid w:val="00214FF8"/>
    <w:rsid w:val="002151C2"/>
    <w:rsid w:val="00215E1F"/>
    <w:rsid w:val="00216F22"/>
    <w:rsid w:val="00217080"/>
    <w:rsid w:val="002170FD"/>
    <w:rsid w:val="002212EF"/>
    <w:rsid w:val="0022270C"/>
    <w:rsid w:val="00222C4C"/>
    <w:rsid w:val="00223639"/>
    <w:rsid w:val="00223D0B"/>
    <w:rsid w:val="00223E35"/>
    <w:rsid w:val="00225671"/>
    <w:rsid w:val="00225BF4"/>
    <w:rsid w:val="00226DE1"/>
    <w:rsid w:val="00226EDD"/>
    <w:rsid w:val="002271B1"/>
    <w:rsid w:val="002273E1"/>
    <w:rsid w:val="00227419"/>
    <w:rsid w:val="00227674"/>
    <w:rsid w:val="00227F91"/>
    <w:rsid w:val="00230029"/>
    <w:rsid w:val="00230A63"/>
    <w:rsid w:val="0023121D"/>
    <w:rsid w:val="00232916"/>
    <w:rsid w:val="002331A8"/>
    <w:rsid w:val="0023409D"/>
    <w:rsid w:val="00235C81"/>
    <w:rsid w:val="002366AA"/>
    <w:rsid w:val="002367CE"/>
    <w:rsid w:val="0023681C"/>
    <w:rsid w:val="00236B39"/>
    <w:rsid w:val="00236E28"/>
    <w:rsid w:val="002377CC"/>
    <w:rsid w:val="002378BD"/>
    <w:rsid w:val="0023794C"/>
    <w:rsid w:val="00237DC8"/>
    <w:rsid w:val="00237E5B"/>
    <w:rsid w:val="00240210"/>
    <w:rsid w:val="00240B8D"/>
    <w:rsid w:val="0024178A"/>
    <w:rsid w:val="00241B21"/>
    <w:rsid w:val="00241F22"/>
    <w:rsid w:val="00242464"/>
    <w:rsid w:val="00242EFD"/>
    <w:rsid w:val="002435A5"/>
    <w:rsid w:val="00243BDF"/>
    <w:rsid w:val="0024531C"/>
    <w:rsid w:val="0024724B"/>
    <w:rsid w:val="0024754E"/>
    <w:rsid w:val="00247F33"/>
    <w:rsid w:val="00251044"/>
    <w:rsid w:val="0025132A"/>
    <w:rsid w:val="00251D41"/>
    <w:rsid w:val="002520D8"/>
    <w:rsid w:val="00252143"/>
    <w:rsid w:val="002537C8"/>
    <w:rsid w:val="002538B1"/>
    <w:rsid w:val="00253D25"/>
    <w:rsid w:val="002559AA"/>
    <w:rsid w:val="00255F03"/>
    <w:rsid w:val="00255F87"/>
    <w:rsid w:val="00255FF4"/>
    <w:rsid w:val="0025649F"/>
    <w:rsid w:val="00256653"/>
    <w:rsid w:val="00256A96"/>
    <w:rsid w:val="00260AB9"/>
    <w:rsid w:val="00260E48"/>
    <w:rsid w:val="00260E6D"/>
    <w:rsid w:val="00261349"/>
    <w:rsid w:val="00261B01"/>
    <w:rsid w:val="002623AC"/>
    <w:rsid w:val="00262A2E"/>
    <w:rsid w:val="00263161"/>
    <w:rsid w:val="002635EB"/>
    <w:rsid w:val="00264D18"/>
    <w:rsid w:val="002662B4"/>
    <w:rsid w:val="00266601"/>
    <w:rsid w:val="0026796A"/>
    <w:rsid w:val="002703E9"/>
    <w:rsid w:val="00270AC6"/>
    <w:rsid w:val="002717DF"/>
    <w:rsid w:val="00271A3E"/>
    <w:rsid w:val="00271AFA"/>
    <w:rsid w:val="00273520"/>
    <w:rsid w:val="00273814"/>
    <w:rsid w:val="00273CB5"/>
    <w:rsid w:val="00273DDB"/>
    <w:rsid w:val="00274140"/>
    <w:rsid w:val="002742DD"/>
    <w:rsid w:val="00275CF7"/>
    <w:rsid w:val="00276F97"/>
    <w:rsid w:val="00277274"/>
    <w:rsid w:val="00277C0D"/>
    <w:rsid w:val="00277CB2"/>
    <w:rsid w:val="00280028"/>
    <w:rsid w:val="002804EA"/>
    <w:rsid w:val="0028150F"/>
    <w:rsid w:val="00282B10"/>
    <w:rsid w:val="00282DAA"/>
    <w:rsid w:val="00283E45"/>
    <w:rsid w:val="00284CDE"/>
    <w:rsid w:val="002850C9"/>
    <w:rsid w:val="00285CFB"/>
    <w:rsid w:val="00285D9B"/>
    <w:rsid w:val="00285F25"/>
    <w:rsid w:val="002861FC"/>
    <w:rsid w:val="00287412"/>
    <w:rsid w:val="00287837"/>
    <w:rsid w:val="00287D91"/>
    <w:rsid w:val="00290A9A"/>
    <w:rsid w:val="002914E9"/>
    <w:rsid w:val="002918FE"/>
    <w:rsid w:val="00291ADA"/>
    <w:rsid w:val="00292148"/>
    <w:rsid w:val="002921AA"/>
    <w:rsid w:val="002927FA"/>
    <w:rsid w:val="002930FE"/>
    <w:rsid w:val="0029351A"/>
    <w:rsid w:val="00293B68"/>
    <w:rsid w:val="00294544"/>
    <w:rsid w:val="0029483C"/>
    <w:rsid w:val="00295783"/>
    <w:rsid w:val="00296147"/>
    <w:rsid w:val="00296DAB"/>
    <w:rsid w:val="00297620"/>
    <w:rsid w:val="002A063F"/>
    <w:rsid w:val="002A3564"/>
    <w:rsid w:val="002A3A93"/>
    <w:rsid w:val="002A3BA9"/>
    <w:rsid w:val="002A417C"/>
    <w:rsid w:val="002A4198"/>
    <w:rsid w:val="002A4457"/>
    <w:rsid w:val="002A45DA"/>
    <w:rsid w:val="002A4649"/>
    <w:rsid w:val="002A501C"/>
    <w:rsid w:val="002A55B2"/>
    <w:rsid w:val="002A7A80"/>
    <w:rsid w:val="002A7DEF"/>
    <w:rsid w:val="002A7F23"/>
    <w:rsid w:val="002B11A1"/>
    <w:rsid w:val="002B19CD"/>
    <w:rsid w:val="002B27AF"/>
    <w:rsid w:val="002B39D5"/>
    <w:rsid w:val="002B43D2"/>
    <w:rsid w:val="002B4615"/>
    <w:rsid w:val="002B470C"/>
    <w:rsid w:val="002B60C2"/>
    <w:rsid w:val="002C0081"/>
    <w:rsid w:val="002C0084"/>
    <w:rsid w:val="002C075D"/>
    <w:rsid w:val="002C0C4F"/>
    <w:rsid w:val="002C1B70"/>
    <w:rsid w:val="002C1D20"/>
    <w:rsid w:val="002C288B"/>
    <w:rsid w:val="002C29E8"/>
    <w:rsid w:val="002C34F2"/>
    <w:rsid w:val="002C4A5F"/>
    <w:rsid w:val="002C4FCF"/>
    <w:rsid w:val="002C5ADF"/>
    <w:rsid w:val="002C6B20"/>
    <w:rsid w:val="002C6B54"/>
    <w:rsid w:val="002D0026"/>
    <w:rsid w:val="002D04D5"/>
    <w:rsid w:val="002D087C"/>
    <w:rsid w:val="002D28F0"/>
    <w:rsid w:val="002D3E96"/>
    <w:rsid w:val="002D43A4"/>
    <w:rsid w:val="002D4664"/>
    <w:rsid w:val="002D4973"/>
    <w:rsid w:val="002D4DA9"/>
    <w:rsid w:val="002D540D"/>
    <w:rsid w:val="002D5F6A"/>
    <w:rsid w:val="002D73C3"/>
    <w:rsid w:val="002D7407"/>
    <w:rsid w:val="002D75FF"/>
    <w:rsid w:val="002D7661"/>
    <w:rsid w:val="002D7A84"/>
    <w:rsid w:val="002D7AA7"/>
    <w:rsid w:val="002E0578"/>
    <w:rsid w:val="002E0B0E"/>
    <w:rsid w:val="002E1E38"/>
    <w:rsid w:val="002E1FF7"/>
    <w:rsid w:val="002E2507"/>
    <w:rsid w:val="002E29E7"/>
    <w:rsid w:val="002E29F8"/>
    <w:rsid w:val="002E31DE"/>
    <w:rsid w:val="002E3906"/>
    <w:rsid w:val="002E3A20"/>
    <w:rsid w:val="002E3A28"/>
    <w:rsid w:val="002E5547"/>
    <w:rsid w:val="002E654F"/>
    <w:rsid w:val="002E7A4E"/>
    <w:rsid w:val="002E7A5B"/>
    <w:rsid w:val="002E7E65"/>
    <w:rsid w:val="002F0E36"/>
    <w:rsid w:val="002F19F0"/>
    <w:rsid w:val="002F1D71"/>
    <w:rsid w:val="002F2B34"/>
    <w:rsid w:val="002F2B8D"/>
    <w:rsid w:val="002F46E8"/>
    <w:rsid w:val="002F5078"/>
    <w:rsid w:val="002F5484"/>
    <w:rsid w:val="002F5E73"/>
    <w:rsid w:val="002F68EC"/>
    <w:rsid w:val="002F6BE7"/>
    <w:rsid w:val="00300572"/>
    <w:rsid w:val="003013D5"/>
    <w:rsid w:val="003016B2"/>
    <w:rsid w:val="003016C6"/>
    <w:rsid w:val="00302878"/>
    <w:rsid w:val="0030394F"/>
    <w:rsid w:val="00303C6A"/>
    <w:rsid w:val="00304025"/>
    <w:rsid w:val="00304AB3"/>
    <w:rsid w:val="00305068"/>
    <w:rsid w:val="003065D3"/>
    <w:rsid w:val="00306846"/>
    <w:rsid w:val="00307187"/>
    <w:rsid w:val="00307208"/>
    <w:rsid w:val="003074FD"/>
    <w:rsid w:val="00312A48"/>
    <w:rsid w:val="00312BE1"/>
    <w:rsid w:val="00313B9D"/>
    <w:rsid w:val="003144AB"/>
    <w:rsid w:val="00315332"/>
    <w:rsid w:val="003155CE"/>
    <w:rsid w:val="003160A3"/>
    <w:rsid w:val="00317388"/>
    <w:rsid w:val="00317504"/>
    <w:rsid w:val="00317D0B"/>
    <w:rsid w:val="00320851"/>
    <w:rsid w:val="0032475D"/>
    <w:rsid w:val="003249FD"/>
    <w:rsid w:val="00324F96"/>
    <w:rsid w:val="00325683"/>
    <w:rsid w:val="003311F8"/>
    <w:rsid w:val="003313D2"/>
    <w:rsid w:val="003315B6"/>
    <w:rsid w:val="00332C6C"/>
    <w:rsid w:val="00332DB0"/>
    <w:rsid w:val="00333D14"/>
    <w:rsid w:val="00334588"/>
    <w:rsid w:val="003348F1"/>
    <w:rsid w:val="00334EDF"/>
    <w:rsid w:val="00335252"/>
    <w:rsid w:val="00335675"/>
    <w:rsid w:val="00335948"/>
    <w:rsid w:val="00335AAE"/>
    <w:rsid w:val="00336096"/>
    <w:rsid w:val="00336151"/>
    <w:rsid w:val="0033674F"/>
    <w:rsid w:val="003370FC"/>
    <w:rsid w:val="00337416"/>
    <w:rsid w:val="00337C5E"/>
    <w:rsid w:val="0034005E"/>
    <w:rsid w:val="00340C14"/>
    <w:rsid w:val="00341747"/>
    <w:rsid w:val="00342D8F"/>
    <w:rsid w:val="003433CF"/>
    <w:rsid w:val="003438E7"/>
    <w:rsid w:val="003440A9"/>
    <w:rsid w:val="00344213"/>
    <w:rsid w:val="0034486F"/>
    <w:rsid w:val="00347402"/>
    <w:rsid w:val="00347491"/>
    <w:rsid w:val="0035066A"/>
    <w:rsid w:val="00351490"/>
    <w:rsid w:val="0035204E"/>
    <w:rsid w:val="0035244C"/>
    <w:rsid w:val="00354A2B"/>
    <w:rsid w:val="00354C82"/>
    <w:rsid w:val="00355FB4"/>
    <w:rsid w:val="00357453"/>
    <w:rsid w:val="00357E9A"/>
    <w:rsid w:val="003601B5"/>
    <w:rsid w:val="003607FD"/>
    <w:rsid w:val="00361419"/>
    <w:rsid w:val="0036299E"/>
    <w:rsid w:val="00362B88"/>
    <w:rsid w:val="00363026"/>
    <w:rsid w:val="00364029"/>
    <w:rsid w:val="00364AC3"/>
    <w:rsid w:val="003660F2"/>
    <w:rsid w:val="00366987"/>
    <w:rsid w:val="00367255"/>
    <w:rsid w:val="00370DAE"/>
    <w:rsid w:val="00370E7F"/>
    <w:rsid w:val="00372987"/>
    <w:rsid w:val="003743F3"/>
    <w:rsid w:val="0037514A"/>
    <w:rsid w:val="003778D8"/>
    <w:rsid w:val="003779F7"/>
    <w:rsid w:val="00377E17"/>
    <w:rsid w:val="003811FE"/>
    <w:rsid w:val="0038162D"/>
    <w:rsid w:val="00381843"/>
    <w:rsid w:val="00381C10"/>
    <w:rsid w:val="003822EC"/>
    <w:rsid w:val="00382F5D"/>
    <w:rsid w:val="00383D45"/>
    <w:rsid w:val="003855B2"/>
    <w:rsid w:val="00386646"/>
    <w:rsid w:val="0038697B"/>
    <w:rsid w:val="00386D93"/>
    <w:rsid w:val="003872E4"/>
    <w:rsid w:val="00387E2E"/>
    <w:rsid w:val="0039139B"/>
    <w:rsid w:val="00392771"/>
    <w:rsid w:val="00392B73"/>
    <w:rsid w:val="00393548"/>
    <w:rsid w:val="00393D34"/>
    <w:rsid w:val="00393EAB"/>
    <w:rsid w:val="00395921"/>
    <w:rsid w:val="00395AEF"/>
    <w:rsid w:val="00396253"/>
    <w:rsid w:val="0039691E"/>
    <w:rsid w:val="00397212"/>
    <w:rsid w:val="003975C5"/>
    <w:rsid w:val="00397708"/>
    <w:rsid w:val="003977A4"/>
    <w:rsid w:val="00397A48"/>
    <w:rsid w:val="003A0A13"/>
    <w:rsid w:val="003A1356"/>
    <w:rsid w:val="003A1E58"/>
    <w:rsid w:val="003A22AF"/>
    <w:rsid w:val="003A23EE"/>
    <w:rsid w:val="003A24B4"/>
    <w:rsid w:val="003A396E"/>
    <w:rsid w:val="003A39CE"/>
    <w:rsid w:val="003A3A54"/>
    <w:rsid w:val="003A4666"/>
    <w:rsid w:val="003A557A"/>
    <w:rsid w:val="003A57C0"/>
    <w:rsid w:val="003A6094"/>
    <w:rsid w:val="003A617F"/>
    <w:rsid w:val="003A62E6"/>
    <w:rsid w:val="003B0CF2"/>
    <w:rsid w:val="003B19C4"/>
    <w:rsid w:val="003B1C5B"/>
    <w:rsid w:val="003B1D54"/>
    <w:rsid w:val="003B2462"/>
    <w:rsid w:val="003B2E0E"/>
    <w:rsid w:val="003B308E"/>
    <w:rsid w:val="003B47CC"/>
    <w:rsid w:val="003B6100"/>
    <w:rsid w:val="003B6E9C"/>
    <w:rsid w:val="003C12C0"/>
    <w:rsid w:val="003C1634"/>
    <w:rsid w:val="003C1D02"/>
    <w:rsid w:val="003C2E01"/>
    <w:rsid w:val="003C352B"/>
    <w:rsid w:val="003C3578"/>
    <w:rsid w:val="003C40E9"/>
    <w:rsid w:val="003C412A"/>
    <w:rsid w:val="003C4779"/>
    <w:rsid w:val="003C4AB7"/>
    <w:rsid w:val="003C4BB6"/>
    <w:rsid w:val="003C58DB"/>
    <w:rsid w:val="003C631C"/>
    <w:rsid w:val="003C65F8"/>
    <w:rsid w:val="003C7A8B"/>
    <w:rsid w:val="003C7FC9"/>
    <w:rsid w:val="003C7FDD"/>
    <w:rsid w:val="003D0295"/>
    <w:rsid w:val="003D0648"/>
    <w:rsid w:val="003D0B47"/>
    <w:rsid w:val="003D12E8"/>
    <w:rsid w:val="003D1D6C"/>
    <w:rsid w:val="003D25E7"/>
    <w:rsid w:val="003D28B9"/>
    <w:rsid w:val="003D4AC4"/>
    <w:rsid w:val="003D5279"/>
    <w:rsid w:val="003D535F"/>
    <w:rsid w:val="003D54C9"/>
    <w:rsid w:val="003D6005"/>
    <w:rsid w:val="003D6E1C"/>
    <w:rsid w:val="003D70D0"/>
    <w:rsid w:val="003E1034"/>
    <w:rsid w:val="003E10C3"/>
    <w:rsid w:val="003E14F9"/>
    <w:rsid w:val="003E2535"/>
    <w:rsid w:val="003E25C8"/>
    <w:rsid w:val="003E296F"/>
    <w:rsid w:val="003E2E75"/>
    <w:rsid w:val="003E3F47"/>
    <w:rsid w:val="003E5507"/>
    <w:rsid w:val="003E5B6E"/>
    <w:rsid w:val="003E5D1D"/>
    <w:rsid w:val="003F00E2"/>
    <w:rsid w:val="003F124A"/>
    <w:rsid w:val="003F16FF"/>
    <w:rsid w:val="003F1A83"/>
    <w:rsid w:val="003F25E9"/>
    <w:rsid w:val="003F266A"/>
    <w:rsid w:val="003F3758"/>
    <w:rsid w:val="003F4324"/>
    <w:rsid w:val="003F467B"/>
    <w:rsid w:val="003F4D57"/>
    <w:rsid w:val="003F5560"/>
    <w:rsid w:val="003F5585"/>
    <w:rsid w:val="003F5641"/>
    <w:rsid w:val="003F573F"/>
    <w:rsid w:val="003F5B59"/>
    <w:rsid w:val="003F703F"/>
    <w:rsid w:val="003F7D53"/>
    <w:rsid w:val="00400B4C"/>
    <w:rsid w:val="00400DCF"/>
    <w:rsid w:val="004012C5"/>
    <w:rsid w:val="0040155A"/>
    <w:rsid w:val="00401759"/>
    <w:rsid w:val="00401BF1"/>
    <w:rsid w:val="00401C8F"/>
    <w:rsid w:val="00402938"/>
    <w:rsid w:val="00402BCD"/>
    <w:rsid w:val="004032A6"/>
    <w:rsid w:val="00403BDC"/>
    <w:rsid w:val="00404AC5"/>
    <w:rsid w:val="00404E01"/>
    <w:rsid w:val="00405625"/>
    <w:rsid w:val="00406061"/>
    <w:rsid w:val="00406E04"/>
    <w:rsid w:val="00407C6F"/>
    <w:rsid w:val="00411187"/>
    <w:rsid w:val="004116B2"/>
    <w:rsid w:val="004116FB"/>
    <w:rsid w:val="004134AF"/>
    <w:rsid w:val="004143E0"/>
    <w:rsid w:val="004159FA"/>
    <w:rsid w:val="00415DB1"/>
    <w:rsid w:val="00416652"/>
    <w:rsid w:val="004167AA"/>
    <w:rsid w:val="00417613"/>
    <w:rsid w:val="00417FCE"/>
    <w:rsid w:val="004202DF"/>
    <w:rsid w:val="0042042D"/>
    <w:rsid w:val="00420E96"/>
    <w:rsid w:val="004213BE"/>
    <w:rsid w:val="004216ED"/>
    <w:rsid w:val="004230B9"/>
    <w:rsid w:val="00423435"/>
    <w:rsid w:val="004238B7"/>
    <w:rsid w:val="00423987"/>
    <w:rsid w:val="00423DBA"/>
    <w:rsid w:val="004241AE"/>
    <w:rsid w:val="00424569"/>
    <w:rsid w:val="0042473A"/>
    <w:rsid w:val="004248C5"/>
    <w:rsid w:val="00425BA4"/>
    <w:rsid w:val="00426BF1"/>
    <w:rsid w:val="00427929"/>
    <w:rsid w:val="00430269"/>
    <w:rsid w:val="00430CF2"/>
    <w:rsid w:val="00431BA2"/>
    <w:rsid w:val="004327B6"/>
    <w:rsid w:val="00432D3A"/>
    <w:rsid w:val="00432F94"/>
    <w:rsid w:val="0043443F"/>
    <w:rsid w:val="004348EB"/>
    <w:rsid w:val="004349ED"/>
    <w:rsid w:val="0043565D"/>
    <w:rsid w:val="004356C5"/>
    <w:rsid w:val="00436504"/>
    <w:rsid w:val="004369B1"/>
    <w:rsid w:val="004376EC"/>
    <w:rsid w:val="004403EE"/>
    <w:rsid w:val="00441461"/>
    <w:rsid w:val="00441629"/>
    <w:rsid w:val="00442154"/>
    <w:rsid w:val="00442469"/>
    <w:rsid w:val="00442488"/>
    <w:rsid w:val="0044258E"/>
    <w:rsid w:val="00442B1F"/>
    <w:rsid w:val="00442DD4"/>
    <w:rsid w:val="004445A5"/>
    <w:rsid w:val="00445837"/>
    <w:rsid w:val="00445C1E"/>
    <w:rsid w:val="00445CAA"/>
    <w:rsid w:val="00446105"/>
    <w:rsid w:val="004461F9"/>
    <w:rsid w:val="0044621E"/>
    <w:rsid w:val="00446A32"/>
    <w:rsid w:val="00446C2F"/>
    <w:rsid w:val="0044793E"/>
    <w:rsid w:val="004506A7"/>
    <w:rsid w:val="00450911"/>
    <w:rsid w:val="00450AAB"/>
    <w:rsid w:val="00450BCC"/>
    <w:rsid w:val="00450C6D"/>
    <w:rsid w:val="00452CEB"/>
    <w:rsid w:val="00452DBC"/>
    <w:rsid w:val="004545B0"/>
    <w:rsid w:val="00455819"/>
    <w:rsid w:val="004561BA"/>
    <w:rsid w:val="004574FE"/>
    <w:rsid w:val="00457DAB"/>
    <w:rsid w:val="0046111E"/>
    <w:rsid w:val="004612EC"/>
    <w:rsid w:val="0046153C"/>
    <w:rsid w:val="004615BD"/>
    <w:rsid w:val="004625C7"/>
    <w:rsid w:val="00462A1B"/>
    <w:rsid w:val="00462EA7"/>
    <w:rsid w:val="00463815"/>
    <w:rsid w:val="0046400B"/>
    <w:rsid w:val="004640A6"/>
    <w:rsid w:val="00464862"/>
    <w:rsid w:val="00465260"/>
    <w:rsid w:val="00466546"/>
    <w:rsid w:val="00466E0D"/>
    <w:rsid w:val="0046745A"/>
    <w:rsid w:val="004677F8"/>
    <w:rsid w:val="00467D7C"/>
    <w:rsid w:val="00470006"/>
    <w:rsid w:val="00473421"/>
    <w:rsid w:val="0047534D"/>
    <w:rsid w:val="00475EFC"/>
    <w:rsid w:val="004765D6"/>
    <w:rsid w:val="0047712B"/>
    <w:rsid w:val="004778A6"/>
    <w:rsid w:val="00477F99"/>
    <w:rsid w:val="00481AE7"/>
    <w:rsid w:val="00481B1E"/>
    <w:rsid w:val="00482038"/>
    <w:rsid w:val="00482321"/>
    <w:rsid w:val="00482BCB"/>
    <w:rsid w:val="00482C42"/>
    <w:rsid w:val="004856F8"/>
    <w:rsid w:val="004857EC"/>
    <w:rsid w:val="00486A3D"/>
    <w:rsid w:val="00486ABD"/>
    <w:rsid w:val="00486C40"/>
    <w:rsid w:val="00487772"/>
    <w:rsid w:val="00487CDB"/>
    <w:rsid w:val="00490A44"/>
    <w:rsid w:val="00490F85"/>
    <w:rsid w:val="00491366"/>
    <w:rsid w:val="004917E8"/>
    <w:rsid w:val="004923C6"/>
    <w:rsid w:val="004928AB"/>
    <w:rsid w:val="004933D3"/>
    <w:rsid w:val="0049382B"/>
    <w:rsid w:val="00493B75"/>
    <w:rsid w:val="00494039"/>
    <w:rsid w:val="00494379"/>
    <w:rsid w:val="00494449"/>
    <w:rsid w:val="00494F60"/>
    <w:rsid w:val="0049589E"/>
    <w:rsid w:val="00495906"/>
    <w:rsid w:val="00495C67"/>
    <w:rsid w:val="00495CF7"/>
    <w:rsid w:val="004969CC"/>
    <w:rsid w:val="00496A15"/>
    <w:rsid w:val="004974C6"/>
    <w:rsid w:val="004978F3"/>
    <w:rsid w:val="00497BB1"/>
    <w:rsid w:val="00497E4F"/>
    <w:rsid w:val="004A2811"/>
    <w:rsid w:val="004A2966"/>
    <w:rsid w:val="004A38B7"/>
    <w:rsid w:val="004A3E3C"/>
    <w:rsid w:val="004A4959"/>
    <w:rsid w:val="004A4D9A"/>
    <w:rsid w:val="004A4DCF"/>
    <w:rsid w:val="004A5027"/>
    <w:rsid w:val="004A568C"/>
    <w:rsid w:val="004A5969"/>
    <w:rsid w:val="004A760D"/>
    <w:rsid w:val="004A78B7"/>
    <w:rsid w:val="004B107D"/>
    <w:rsid w:val="004B1412"/>
    <w:rsid w:val="004B1C68"/>
    <w:rsid w:val="004B224D"/>
    <w:rsid w:val="004B2C1D"/>
    <w:rsid w:val="004B35E8"/>
    <w:rsid w:val="004B3E5C"/>
    <w:rsid w:val="004B43DA"/>
    <w:rsid w:val="004B4B8E"/>
    <w:rsid w:val="004B5380"/>
    <w:rsid w:val="004B5908"/>
    <w:rsid w:val="004B717D"/>
    <w:rsid w:val="004B78CA"/>
    <w:rsid w:val="004C00A7"/>
    <w:rsid w:val="004C0B7F"/>
    <w:rsid w:val="004C0C45"/>
    <w:rsid w:val="004C1FE9"/>
    <w:rsid w:val="004C2299"/>
    <w:rsid w:val="004C269E"/>
    <w:rsid w:val="004C2871"/>
    <w:rsid w:val="004C2A90"/>
    <w:rsid w:val="004C3AE6"/>
    <w:rsid w:val="004C4D60"/>
    <w:rsid w:val="004C4ED2"/>
    <w:rsid w:val="004C5EC6"/>
    <w:rsid w:val="004C661F"/>
    <w:rsid w:val="004C790F"/>
    <w:rsid w:val="004C7B3F"/>
    <w:rsid w:val="004D079E"/>
    <w:rsid w:val="004D105B"/>
    <w:rsid w:val="004D1419"/>
    <w:rsid w:val="004D1534"/>
    <w:rsid w:val="004D305E"/>
    <w:rsid w:val="004D3921"/>
    <w:rsid w:val="004D4121"/>
    <w:rsid w:val="004D44DE"/>
    <w:rsid w:val="004D5CC5"/>
    <w:rsid w:val="004D6E42"/>
    <w:rsid w:val="004E14F0"/>
    <w:rsid w:val="004E1ADF"/>
    <w:rsid w:val="004E2CF9"/>
    <w:rsid w:val="004E3105"/>
    <w:rsid w:val="004E3E1C"/>
    <w:rsid w:val="004E3E8E"/>
    <w:rsid w:val="004E4784"/>
    <w:rsid w:val="004E4E42"/>
    <w:rsid w:val="004E4FD3"/>
    <w:rsid w:val="004E524F"/>
    <w:rsid w:val="004E58C0"/>
    <w:rsid w:val="004E5DCD"/>
    <w:rsid w:val="004E5DFF"/>
    <w:rsid w:val="004E6566"/>
    <w:rsid w:val="004E6A21"/>
    <w:rsid w:val="004E7140"/>
    <w:rsid w:val="004F0DF8"/>
    <w:rsid w:val="004F3390"/>
    <w:rsid w:val="004F37A9"/>
    <w:rsid w:val="004F42AB"/>
    <w:rsid w:val="004F42D6"/>
    <w:rsid w:val="004F5223"/>
    <w:rsid w:val="004F609D"/>
    <w:rsid w:val="004F649E"/>
    <w:rsid w:val="004F65D0"/>
    <w:rsid w:val="004F6D6B"/>
    <w:rsid w:val="004F6F43"/>
    <w:rsid w:val="00502137"/>
    <w:rsid w:val="005021FA"/>
    <w:rsid w:val="00502384"/>
    <w:rsid w:val="0050254F"/>
    <w:rsid w:val="00502AB4"/>
    <w:rsid w:val="00503E91"/>
    <w:rsid w:val="00504902"/>
    <w:rsid w:val="00507022"/>
    <w:rsid w:val="00511B0A"/>
    <w:rsid w:val="0051229B"/>
    <w:rsid w:val="00512C83"/>
    <w:rsid w:val="00513CFE"/>
    <w:rsid w:val="005142D2"/>
    <w:rsid w:val="00514347"/>
    <w:rsid w:val="00514771"/>
    <w:rsid w:val="00514796"/>
    <w:rsid w:val="00514BDC"/>
    <w:rsid w:val="00515366"/>
    <w:rsid w:val="005153AD"/>
    <w:rsid w:val="00515D2A"/>
    <w:rsid w:val="00517086"/>
    <w:rsid w:val="00520B46"/>
    <w:rsid w:val="00520C56"/>
    <w:rsid w:val="00520C57"/>
    <w:rsid w:val="00521A91"/>
    <w:rsid w:val="00521ADB"/>
    <w:rsid w:val="00521FDA"/>
    <w:rsid w:val="00522329"/>
    <w:rsid w:val="0052244D"/>
    <w:rsid w:val="00522ACA"/>
    <w:rsid w:val="005239E9"/>
    <w:rsid w:val="00523C1D"/>
    <w:rsid w:val="005242E9"/>
    <w:rsid w:val="00524571"/>
    <w:rsid w:val="005246C8"/>
    <w:rsid w:val="00524830"/>
    <w:rsid w:val="00525075"/>
    <w:rsid w:val="0052510A"/>
    <w:rsid w:val="00525185"/>
    <w:rsid w:val="0052521D"/>
    <w:rsid w:val="00525489"/>
    <w:rsid w:val="00526B29"/>
    <w:rsid w:val="00526BE8"/>
    <w:rsid w:val="00527023"/>
    <w:rsid w:val="0052778F"/>
    <w:rsid w:val="00527C74"/>
    <w:rsid w:val="00531019"/>
    <w:rsid w:val="005321B5"/>
    <w:rsid w:val="00533D5D"/>
    <w:rsid w:val="0053412C"/>
    <w:rsid w:val="00534576"/>
    <w:rsid w:val="00534D8A"/>
    <w:rsid w:val="00535BAB"/>
    <w:rsid w:val="0053602C"/>
    <w:rsid w:val="00536B49"/>
    <w:rsid w:val="00537D67"/>
    <w:rsid w:val="0054005F"/>
    <w:rsid w:val="00541039"/>
    <w:rsid w:val="005413DC"/>
    <w:rsid w:val="00542271"/>
    <w:rsid w:val="005434C5"/>
    <w:rsid w:val="00543A4B"/>
    <w:rsid w:val="00543DE0"/>
    <w:rsid w:val="005441DD"/>
    <w:rsid w:val="00544BBC"/>
    <w:rsid w:val="0054581D"/>
    <w:rsid w:val="00545992"/>
    <w:rsid w:val="00545F4C"/>
    <w:rsid w:val="0054661C"/>
    <w:rsid w:val="00546955"/>
    <w:rsid w:val="00546F66"/>
    <w:rsid w:val="00546FB8"/>
    <w:rsid w:val="00547773"/>
    <w:rsid w:val="005477DC"/>
    <w:rsid w:val="00547B26"/>
    <w:rsid w:val="00547CB5"/>
    <w:rsid w:val="00550527"/>
    <w:rsid w:val="0055052F"/>
    <w:rsid w:val="00552215"/>
    <w:rsid w:val="00552602"/>
    <w:rsid w:val="00552EE8"/>
    <w:rsid w:val="00554A68"/>
    <w:rsid w:val="00555DBC"/>
    <w:rsid w:val="00555EB3"/>
    <w:rsid w:val="005574AA"/>
    <w:rsid w:val="00557A19"/>
    <w:rsid w:val="00557EBE"/>
    <w:rsid w:val="00560E83"/>
    <w:rsid w:val="00561544"/>
    <w:rsid w:val="005615D9"/>
    <w:rsid w:val="00563BE6"/>
    <w:rsid w:val="005642FD"/>
    <w:rsid w:val="00564635"/>
    <w:rsid w:val="005648E7"/>
    <w:rsid w:val="00564BBD"/>
    <w:rsid w:val="00565AD4"/>
    <w:rsid w:val="00570BCB"/>
    <w:rsid w:val="00570E9E"/>
    <w:rsid w:val="00572BC0"/>
    <w:rsid w:val="00573CF3"/>
    <w:rsid w:val="00575B0C"/>
    <w:rsid w:val="00575C71"/>
    <w:rsid w:val="00576485"/>
    <w:rsid w:val="00577203"/>
    <w:rsid w:val="00577D1A"/>
    <w:rsid w:val="00580DFB"/>
    <w:rsid w:val="00581198"/>
    <w:rsid w:val="0058137B"/>
    <w:rsid w:val="00581CF1"/>
    <w:rsid w:val="0058233F"/>
    <w:rsid w:val="00582646"/>
    <w:rsid w:val="005837BC"/>
    <w:rsid w:val="00584129"/>
    <w:rsid w:val="00584F06"/>
    <w:rsid w:val="005879A3"/>
    <w:rsid w:val="00587A40"/>
    <w:rsid w:val="00587C7E"/>
    <w:rsid w:val="00590A6E"/>
    <w:rsid w:val="00590A84"/>
    <w:rsid w:val="00590DE4"/>
    <w:rsid w:val="005924C7"/>
    <w:rsid w:val="005936CB"/>
    <w:rsid w:val="005942D2"/>
    <w:rsid w:val="005944EB"/>
    <w:rsid w:val="005948CD"/>
    <w:rsid w:val="005949E0"/>
    <w:rsid w:val="0059571C"/>
    <w:rsid w:val="005964BC"/>
    <w:rsid w:val="00597021"/>
    <w:rsid w:val="00597C05"/>
    <w:rsid w:val="005A02C8"/>
    <w:rsid w:val="005A02E2"/>
    <w:rsid w:val="005A04EA"/>
    <w:rsid w:val="005A0518"/>
    <w:rsid w:val="005A1A71"/>
    <w:rsid w:val="005A2670"/>
    <w:rsid w:val="005A35EE"/>
    <w:rsid w:val="005A38F8"/>
    <w:rsid w:val="005A4558"/>
    <w:rsid w:val="005A4884"/>
    <w:rsid w:val="005A48CF"/>
    <w:rsid w:val="005A494E"/>
    <w:rsid w:val="005A4E8A"/>
    <w:rsid w:val="005A56A3"/>
    <w:rsid w:val="005A596A"/>
    <w:rsid w:val="005A61C6"/>
    <w:rsid w:val="005A6E91"/>
    <w:rsid w:val="005A7138"/>
    <w:rsid w:val="005A76C7"/>
    <w:rsid w:val="005A7A3A"/>
    <w:rsid w:val="005B0ACE"/>
    <w:rsid w:val="005B0AFF"/>
    <w:rsid w:val="005B0C4A"/>
    <w:rsid w:val="005B1CDB"/>
    <w:rsid w:val="005B2037"/>
    <w:rsid w:val="005B2B0B"/>
    <w:rsid w:val="005B34C1"/>
    <w:rsid w:val="005B406B"/>
    <w:rsid w:val="005B44BF"/>
    <w:rsid w:val="005B4772"/>
    <w:rsid w:val="005B59F0"/>
    <w:rsid w:val="005B652D"/>
    <w:rsid w:val="005B6888"/>
    <w:rsid w:val="005B7451"/>
    <w:rsid w:val="005B7524"/>
    <w:rsid w:val="005C081B"/>
    <w:rsid w:val="005C0EF5"/>
    <w:rsid w:val="005C146F"/>
    <w:rsid w:val="005C1649"/>
    <w:rsid w:val="005C21AF"/>
    <w:rsid w:val="005C2ECF"/>
    <w:rsid w:val="005C3816"/>
    <w:rsid w:val="005C4669"/>
    <w:rsid w:val="005C5323"/>
    <w:rsid w:val="005C58F7"/>
    <w:rsid w:val="005C63F2"/>
    <w:rsid w:val="005C76BD"/>
    <w:rsid w:val="005D003C"/>
    <w:rsid w:val="005D1840"/>
    <w:rsid w:val="005D2C7D"/>
    <w:rsid w:val="005D3CE1"/>
    <w:rsid w:val="005D429C"/>
    <w:rsid w:val="005D5407"/>
    <w:rsid w:val="005D5E73"/>
    <w:rsid w:val="005D6860"/>
    <w:rsid w:val="005D7567"/>
    <w:rsid w:val="005D786D"/>
    <w:rsid w:val="005E0218"/>
    <w:rsid w:val="005E047D"/>
    <w:rsid w:val="005E089E"/>
    <w:rsid w:val="005E093E"/>
    <w:rsid w:val="005E14FF"/>
    <w:rsid w:val="005E1623"/>
    <w:rsid w:val="005E1847"/>
    <w:rsid w:val="005E1EE1"/>
    <w:rsid w:val="005E2211"/>
    <w:rsid w:val="005E2F47"/>
    <w:rsid w:val="005E2F6C"/>
    <w:rsid w:val="005E3AB8"/>
    <w:rsid w:val="005E41C5"/>
    <w:rsid w:val="005E4792"/>
    <w:rsid w:val="005E4978"/>
    <w:rsid w:val="005E4A77"/>
    <w:rsid w:val="005E6303"/>
    <w:rsid w:val="005E6D75"/>
    <w:rsid w:val="005F16DE"/>
    <w:rsid w:val="005F1DBC"/>
    <w:rsid w:val="005F2686"/>
    <w:rsid w:val="005F27BC"/>
    <w:rsid w:val="005F29A1"/>
    <w:rsid w:val="005F2B66"/>
    <w:rsid w:val="005F37DD"/>
    <w:rsid w:val="005F40B3"/>
    <w:rsid w:val="005F48DC"/>
    <w:rsid w:val="005F5118"/>
    <w:rsid w:val="005F5884"/>
    <w:rsid w:val="005F5B98"/>
    <w:rsid w:val="005F646C"/>
    <w:rsid w:val="005F6F09"/>
    <w:rsid w:val="005F72B3"/>
    <w:rsid w:val="00600DC6"/>
    <w:rsid w:val="00601544"/>
    <w:rsid w:val="006015A6"/>
    <w:rsid w:val="006019C6"/>
    <w:rsid w:val="00601DD4"/>
    <w:rsid w:val="006033E6"/>
    <w:rsid w:val="00604006"/>
    <w:rsid w:val="006040FA"/>
    <w:rsid w:val="00604C2E"/>
    <w:rsid w:val="00605D0D"/>
    <w:rsid w:val="00606602"/>
    <w:rsid w:val="00606D7F"/>
    <w:rsid w:val="00606DD8"/>
    <w:rsid w:val="0060747E"/>
    <w:rsid w:val="0060794E"/>
    <w:rsid w:val="00607F30"/>
    <w:rsid w:val="00607F6A"/>
    <w:rsid w:val="006106A3"/>
    <w:rsid w:val="0061147F"/>
    <w:rsid w:val="00612D24"/>
    <w:rsid w:val="00612E50"/>
    <w:rsid w:val="00613F79"/>
    <w:rsid w:val="00613FF2"/>
    <w:rsid w:val="00614652"/>
    <w:rsid w:val="00614A76"/>
    <w:rsid w:val="00615B3E"/>
    <w:rsid w:val="00615EF6"/>
    <w:rsid w:val="006160CE"/>
    <w:rsid w:val="00617941"/>
    <w:rsid w:val="00620C40"/>
    <w:rsid w:val="00620F1A"/>
    <w:rsid w:val="006219B1"/>
    <w:rsid w:val="00621AFC"/>
    <w:rsid w:val="00621B34"/>
    <w:rsid w:val="00621C4F"/>
    <w:rsid w:val="0062291E"/>
    <w:rsid w:val="00622F3C"/>
    <w:rsid w:val="00622FE6"/>
    <w:rsid w:val="00623350"/>
    <w:rsid w:val="00623679"/>
    <w:rsid w:val="00625103"/>
    <w:rsid w:val="00625FAF"/>
    <w:rsid w:val="006269DE"/>
    <w:rsid w:val="00626BC2"/>
    <w:rsid w:val="00626CFD"/>
    <w:rsid w:val="006270A6"/>
    <w:rsid w:val="00630D6C"/>
    <w:rsid w:val="0063143E"/>
    <w:rsid w:val="0063277E"/>
    <w:rsid w:val="00632FD4"/>
    <w:rsid w:val="00633B23"/>
    <w:rsid w:val="00634106"/>
    <w:rsid w:val="006344F8"/>
    <w:rsid w:val="0063453E"/>
    <w:rsid w:val="006356A2"/>
    <w:rsid w:val="00636758"/>
    <w:rsid w:val="00636EF2"/>
    <w:rsid w:val="0063723D"/>
    <w:rsid w:val="00637E52"/>
    <w:rsid w:val="00637EF2"/>
    <w:rsid w:val="00640FA0"/>
    <w:rsid w:val="0064151F"/>
    <w:rsid w:val="0064230B"/>
    <w:rsid w:val="0064248D"/>
    <w:rsid w:val="00642524"/>
    <w:rsid w:val="006428A3"/>
    <w:rsid w:val="00643AFC"/>
    <w:rsid w:val="00644ED3"/>
    <w:rsid w:val="00645C40"/>
    <w:rsid w:val="00645E71"/>
    <w:rsid w:val="00646BDF"/>
    <w:rsid w:val="006502E5"/>
    <w:rsid w:val="00650697"/>
    <w:rsid w:val="00650E8A"/>
    <w:rsid w:val="0065107A"/>
    <w:rsid w:val="006519E2"/>
    <w:rsid w:val="006520EA"/>
    <w:rsid w:val="00655BB9"/>
    <w:rsid w:val="00655CF4"/>
    <w:rsid w:val="0065685C"/>
    <w:rsid w:val="00657DD1"/>
    <w:rsid w:val="006604B4"/>
    <w:rsid w:val="00660BD7"/>
    <w:rsid w:val="00662E83"/>
    <w:rsid w:val="0066339C"/>
    <w:rsid w:val="00663559"/>
    <w:rsid w:val="006643CD"/>
    <w:rsid w:val="00664505"/>
    <w:rsid w:val="006649A0"/>
    <w:rsid w:val="00665134"/>
    <w:rsid w:val="0066539A"/>
    <w:rsid w:val="00666D5D"/>
    <w:rsid w:val="00666FF4"/>
    <w:rsid w:val="00670068"/>
    <w:rsid w:val="00670D0B"/>
    <w:rsid w:val="00671E67"/>
    <w:rsid w:val="00673269"/>
    <w:rsid w:val="00673611"/>
    <w:rsid w:val="0067479F"/>
    <w:rsid w:val="0067583C"/>
    <w:rsid w:val="00675CE5"/>
    <w:rsid w:val="00675E96"/>
    <w:rsid w:val="0067613E"/>
    <w:rsid w:val="00676A8D"/>
    <w:rsid w:val="00677244"/>
    <w:rsid w:val="006773BD"/>
    <w:rsid w:val="00677F6A"/>
    <w:rsid w:val="00680A5A"/>
    <w:rsid w:val="00680F2D"/>
    <w:rsid w:val="0068105E"/>
    <w:rsid w:val="00682AAB"/>
    <w:rsid w:val="00682C00"/>
    <w:rsid w:val="00683CCE"/>
    <w:rsid w:val="00684B36"/>
    <w:rsid w:val="0068613F"/>
    <w:rsid w:val="00686B60"/>
    <w:rsid w:val="006871DA"/>
    <w:rsid w:val="00687617"/>
    <w:rsid w:val="0069005A"/>
    <w:rsid w:val="006922D4"/>
    <w:rsid w:val="006928C9"/>
    <w:rsid w:val="006938E0"/>
    <w:rsid w:val="00694414"/>
    <w:rsid w:val="0069464B"/>
    <w:rsid w:val="00694885"/>
    <w:rsid w:val="00696397"/>
    <w:rsid w:val="0069692E"/>
    <w:rsid w:val="00696FAD"/>
    <w:rsid w:val="00697199"/>
    <w:rsid w:val="006974FF"/>
    <w:rsid w:val="006978E5"/>
    <w:rsid w:val="00697CEB"/>
    <w:rsid w:val="006A000D"/>
    <w:rsid w:val="006A0541"/>
    <w:rsid w:val="006A1446"/>
    <w:rsid w:val="006A1A13"/>
    <w:rsid w:val="006A4333"/>
    <w:rsid w:val="006A436A"/>
    <w:rsid w:val="006A49BA"/>
    <w:rsid w:val="006A54C1"/>
    <w:rsid w:val="006A65FB"/>
    <w:rsid w:val="006A6B2D"/>
    <w:rsid w:val="006A7039"/>
    <w:rsid w:val="006A779D"/>
    <w:rsid w:val="006B049B"/>
    <w:rsid w:val="006B11C0"/>
    <w:rsid w:val="006B1D03"/>
    <w:rsid w:val="006B1DF3"/>
    <w:rsid w:val="006B2C07"/>
    <w:rsid w:val="006B2F22"/>
    <w:rsid w:val="006B4D0F"/>
    <w:rsid w:val="006B4D3E"/>
    <w:rsid w:val="006B535E"/>
    <w:rsid w:val="006B6230"/>
    <w:rsid w:val="006B6C5B"/>
    <w:rsid w:val="006B74C6"/>
    <w:rsid w:val="006B7A1B"/>
    <w:rsid w:val="006B7A8D"/>
    <w:rsid w:val="006C029F"/>
    <w:rsid w:val="006C02D7"/>
    <w:rsid w:val="006C053F"/>
    <w:rsid w:val="006C0679"/>
    <w:rsid w:val="006C0F9F"/>
    <w:rsid w:val="006C19CC"/>
    <w:rsid w:val="006C1FAB"/>
    <w:rsid w:val="006C2205"/>
    <w:rsid w:val="006C3C40"/>
    <w:rsid w:val="006C3CE9"/>
    <w:rsid w:val="006C4177"/>
    <w:rsid w:val="006C60C0"/>
    <w:rsid w:val="006C66AB"/>
    <w:rsid w:val="006C73E6"/>
    <w:rsid w:val="006C77E2"/>
    <w:rsid w:val="006C79C6"/>
    <w:rsid w:val="006D1861"/>
    <w:rsid w:val="006D24BC"/>
    <w:rsid w:val="006D35D7"/>
    <w:rsid w:val="006D36AC"/>
    <w:rsid w:val="006D4ADC"/>
    <w:rsid w:val="006D4FD4"/>
    <w:rsid w:val="006D59FD"/>
    <w:rsid w:val="006D612E"/>
    <w:rsid w:val="006D6752"/>
    <w:rsid w:val="006D7A65"/>
    <w:rsid w:val="006D7D17"/>
    <w:rsid w:val="006E08B7"/>
    <w:rsid w:val="006E130B"/>
    <w:rsid w:val="006E137A"/>
    <w:rsid w:val="006E153C"/>
    <w:rsid w:val="006E15DC"/>
    <w:rsid w:val="006E18DA"/>
    <w:rsid w:val="006E201F"/>
    <w:rsid w:val="006E47D3"/>
    <w:rsid w:val="006E494A"/>
    <w:rsid w:val="006E532D"/>
    <w:rsid w:val="006E5D90"/>
    <w:rsid w:val="006E72BB"/>
    <w:rsid w:val="006E79C8"/>
    <w:rsid w:val="006E7B41"/>
    <w:rsid w:val="006F068E"/>
    <w:rsid w:val="006F074C"/>
    <w:rsid w:val="006F0786"/>
    <w:rsid w:val="006F0899"/>
    <w:rsid w:val="006F205D"/>
    <w:rsid w:val="006F2864"/>
    <w:rsid w:val="006F2991"/>
    <w:rsid w:val="006F2A2C"/>
    <w:rsid w:val="006F2AB5"/>
    <w:rsid w:val="006F373D"/>
    <w:rsid w:val="006F37C1"/>
    <w:rsid w:val="006F3834"/>
    <w:rsid w:val="006F3FB4"/>
    <w:rsid w:val="006F420B"/>
    <w:rsid w:val="006F46FF"/>
    <w:rsid w:val="006F4B03"/>
    <w:rsid w:val="006F57BF"/>
    <w:rsid w:val="006F5A7C"/>
    <w:rsid w:val="006F5D25"/>
    <w:rsid w:val="006F6291"/>
    <w:rsid w:val="006F713E"/>
    <w:rsid w:val="006F7FD0"/>
    <w:rsid w:val="00701748"/>
    <w:rsid w:val="00701A40"/>
    <w:rsid w:val="00702997"/>
    <w:rsid w:val="00702A3C"/>
    <w:rsid w:val="007036E4"/>
    <w:rsid w:val="00703C00"/>
    <w:rsid w:val="00703F81"/>
    <w:rsid w:val="0070591F"/>
    <w:rsid w:val="00705E95"/>
    <w:rsid w:val="00706D16"/>
    <w:rsid w:val="0070740B"/>
    <w:rsid w:val="00707846"/>
    <w:rsid w:val="007102C8"/>
    <w:rsid w:val="007115DF"/>
    <w:rsid w:val="00712159"/>
    <w:rsid w:val="0071215D"/>
    <w:rsid w:val="0071218F"/>
    <w:rsid w:val="007125F2"/>
    <w:rsid w:val="0071267A"/>
    <w:rsid w:val="007130D5"/>
    <w:rsid w:val="00714306"/>
    <w:rsid w:val="0071501D"/>
    <w:rsid w:val="00715CDC"/>
    <w:rsid w:val="00716CE4"/>
    <w:rsid w:val="007174D0"/>
    <w:rsid w:val="00717D49"/>
    <w:rsid w:val="00720A8F"/>
    <w:rsid w:val="00722172"/>
    <w:rsid w:val="007221B5"/>
    <w:rsid w:val="007229F2"/>
    <w:rsid w:val="00722D26"/>
    <w:rsid w:val="00723621"/>
    <w:rsid w:val="00723705"/>
    <w:rsid w:val="00726822"/>
    <w:rsid w:val="0073103B"/>
    <w:rsid w:val="00731732"/>
    <w:rsid w:val="00733256"/>
    <w:rsid w:val="0073467A"/>
    <w:rsid w:val="00735030"/>
    <w:rsid w:val="0073556E"/>
    <w:rsid w:val="00735AA2"/>
    <w:rsid w:val="007364C4"/>
    <w:rsid w:val="00740CBE"/>
    <w:rsid w:val="00741F58"/>
    <w:rsid w:val="007420F6"/>
    <w:rsid w:val="00742622"/>
    <w:rsid w:val="00742F21"/>
    <w:rsid w:val="00742F83"/>
    <w:rsid w:val="0074646D"/>
    <w:rsid w:val="00746585"/>
    <w:rsid w:val="0074772F"/>
    <w:rsid w:val="0075014B"/>
    <w:rsid w:val="00752123"/>
    <w:rsid w:val="00752BDD"/>
    <w:rsid w:val="00752F56"/>
    <w:rsid w:val="0075318F"/>
    <w:rsid w:val="0075390A"/>
    <w:rsid w:val="00753926"/>
    <w:rsid w:val="00753BEA"/>
    <w:rsid w:val="00754CA1"/>
    <w:rsid w:val="00754F2D"/>
    <w:rsid w:val="007562BC"/>
    <w:rsid w:val="00756C56"/>
    <w:rsid w:val="007606EA"/>
    <w:rsid w:val="00761B7A"/>
    <w:rsid w:val="00761FC7"/>
    <w:rsid w:val="0076246D"/>
    <w:rsid w:val="00762C5D"/>
    <w:rsid w:val="00762E99"/>
    <w:rsid w:val="0076326D"/>
    <w:rsid w:val="007635D8"/>
    <w:rsid w:val="00763D1D"/>
    <w:rsid w:val="00763D3A"/>
    <w:rsid w:val="00764BB6"/>
    <w:rsid w:val="00765D3D"/>
    <w:rsid w:val="00765DAC"/>
    <w:rsid w:val="007663FA"/>
    <w:rsid w:val="00766817"/>
    <w:rsid w:val="00767335"/>
    <w:rsid w:val="007675D6"/>
    <w:rsid w:val="00767C4A"/>
    <w:rsid w:val="007700A1"/>
    <w:rsid w:val="0077031C"/>
    <w:rsid w:val="00770C84"/>
    <w:rsid w:val="00775D0D"/>
    <w:rsid w:val="00776839"/>
    <w:rsid w:val="00776A82"/>
    <w:rsid w:val="00777070"/>
    <w:rsid w:val="00777480"/>
    <w:rsid w:val="00777891"/>
    <w:rsid w:val="00777DB4"/>
    <w:rsid w:val="007800E5"/>
    <w:rsid w:val="00780346"/>
    <w:rsid w:val="007804EE"/>
    <w:rsid w:val="007818C7"/>
    <w:rsid w:val="00781F10"/>
    <w:rsid w:val="00781FB7"/>
    <w:rsid w:val="00782EF1"/>
    <w:rsid w:val="00783048"/>
    <w:rsid w:val="00783B67"/>
    <w:rsid w:val="007841A8"/>
    <w:rsid w:val="0078461F"/>
    <w:rsid w:val="00785C43"/>
    <w:rsid w:val="0079120E"/>
    <w:rsid w:val="00791CE0"/>
    <w:rsid w:val="00792FB3"/>
    <w:rsid w:val="00793BB3"/>
    <w:rsid w:val="00794493"/>
    <w:rsid w:val="00794B70"/>
    <w:rsid w:val="00794FC5"/>
    <w:rsid w:val="007951A7"/>
    <w:rsid w:val="007953B8"/>
    <w:rsid w:val="00795C9F"/>
    <w:rsid w:val="00795FCB"/>
    <w:rsid w:val="00796354"/>
    <w:rsid w:val="007964C3"/>
    <w:rsid w:val="007964FA"/>
    <w:rsid w:val="0079756A"/>
    <w:rsid w:val="0079787D"/>
    <w:rsid w:val="00797D82"/>
    <w:rsid w:val="007A0B08"/>
    <w:rsid w:val="007A11C0"/>
    <w:rsid w:val="007A15AD"/>
    <w:rsid w:val="007A161D"/>
    <w:rsid w:val="007A1AAD"/>
    <w:rsid w:val="007A2434"/>
    <w:rsid w:val="007A2BF3"/>
    <w:rsid w:val="007A3321"/>
    <w:rsid w:val="007A506A"/>
    <w:rsid w:val="007A6CF8"/>
    <w:rsid w:val="007A77E5"/>
    <w:rsid w:val="007A7807"/>
    <w:rsid w:val="007B0178"/>
    <w:rsid w:val="007B150F"/>
    <w:rsid w:val="007B16DF"/>
    <w:rsid w:val="007B1814"/>
    <w:rsid w:val="007B1D9D"/>
    <w:rsid w:val="007B212B"/>
    <w:rsid w:val="007B3582"/>
    <w:rsid w:val="007B46EB"/>
    <w:rsid w:val="007B5870"/>
    <w:rsid w:val="007B5DE4"/>
    <w:rsid w:val="007B6707"/>
    <w:rsid w:val="007B6B28"/>
    <w:rsid w:val="007B6E52"/>
    <w:rsid w:val="007B7114"/>
    <w:rsid w:val="007B71F1"/>
    <w:rsid w:val="007C10AB"/>
    <w:rsid w:val="007C2781"/>
    <w:rsid w:val="007C2E52"/>
    <w:rsid w:val="007C3DA1"/>
    <w:rsid w:val="007C3F5D"/>
    <w:rsid w:val="007C4009"/>
    <w:rsid w:val="007C4A8C"/>
    <w:rsid w:val="007C520B"/>
    <w:rsid w:val="007C556C"/>
    <w:rsid w:val="007C612A"/>
    <w:rsid w:val="007C645E"/>
    <w:rsid w:val="007C7024"/>
    <w:rsid w:val="007D0354"/>
    <w:rsid w:val="007D0848"/>
    <w:rsid w:val="007D0B4C"/>
    <w:rsid w:val="007D0FCD"/>
    <w:rsid w:val="007D1911"/>
    <w:rsid w:val="007D1D61"/>
    <w:rsid w:val="007D1FC4"/>
    <w:rsid w:val="007D2BD3"/>
    <w:rsid w:val="007D2F14"/>
    <w:rsid w:val="007D36F8"/>
    <w:rsid w:val="007D4815"/>
    <w:rsid w:val="007D58B0"/>
    <w:rsid w:val="007D5A53"/>
    <w:rsid w:val="007E0103"/>
    <w:rsid w:val="007E0241"/>
    <w:rsid w:val="007E0736"/>
    <w:rsid w:val="007E2408"/>
    <w:rsid w:val="007E269C"/>
    <w:rsid w:val="007E2C0F"/>
    <w:rsid w:val="007E2E1B"/>
    <w:rsid w:val="007E314E"/>
    <w:rsid w:val="007E51F7"/>
    <w:rsid w:val="007E5AA3"/>
    <w:rsid w:val="007E5C39"/>
    <w:rsid w:val="007E5D7B"/>
    <w:rsid w:val="007E64F4"/>
    <w:rsid w:val="007E6BA8"/>
    <w:rsid w:val="007E6BDB"/>
    <w:rsid w:val="007E6D51"/>
    <w:rsid w:val="007E71F8"/>
    <w:rsid w:val="007F0F2F"/>
    <w:rsid w:val="007F122B"/>
    <w:rsid w:val="007F1D3E"/>
    <w:rsid w:val="007F285D"/>
    <w:rsid w:val="007F28F1"/>
    <w:rsid w:val="007F3A89"/>
    <w:rsid w:val="007F44C8"/>
    <w:rsid w:val="007F5B23"/>
    <w:rsid w:val="007F6BF8"/>
    <w:rsid w:val="007F7654"/>
    <w:rsid w:val="007F78FD"/>
    <w:rsid w:val="007F7A07"/>
    <w:rsid w:val="007F7EEF"/>
    <w:rsid w:val="008004EB"/>
    <w:rsid w:val="00800C7B"/>
    <w:rsid w:val="00800E5D"/>
    <w:rsid w:val="00802456"/>
    <w:rsid w:val="00803803"/>
    <w:rsid w:val="00804994"/>
    <w:rsid w:val="00804E85"/>
    <w:rsid w:val="00804FB7"/>
    <w:rsid w:val="008064E1"/>
    <w:rsid w:val="0080725C"/>
    <w:rsid w:val="00807702"/>
    <w:rsid w:val="00807FCB"/>
    <w:rsid w:val="00807FCE"/>
    <w:rsid w:val="0081068F"/>
    <w:rsid w:val="00811871"/>
    <w:rsid w:val="008120DA"/>
    <w:rsid w:val="008121CD"/>
    <w:rsid w:val="008139A0"/>
    <w:rsid w:val="00813AB1"/>
    <w:rsid w:val="00813DD2"/>
    <w:rsid w:val="00814394"/>
    <w:rsid w:val="00814803"/>
    <w:rsid w:val="00816501"/>
    <w:rsid w:val="00816849"/>
    <w:rsid w:val="00817A3C"/>
    <w:rsid w:val="00820667"/>
    <w:rsid w:val="00821996"/>
    <w:rsid w:val="0082233F"/>
    <w:rsid w:val="0082333C"/>
    <w:rsid w:val="00823B9B"/>
    <w:rsid w:val="0082495E"/>
    <w:rsid w:val="00825D5D"/>
    <w:rsid w:val="00826087"/>
    <w:rsid w:val="008263AA"/>
    <w:rsid w:val="0082791D"/>
    <w:rsid w:val="00827D9D"/>
    <w:rsid w:val="0083061A"/>
    <w:rsid w:val="00830ABE"/>
    <w:rsid w:val="0083122C"/>
    <w:rsid w:val="0083149C"/>
    <w:rsid w:val="0083197B"/>
    <w:rsid w:val="00833B2F"/>
    <w:rsid w:val="00833BCC"/>
    <w:rsid w:val="0083404D"/>
    <w:rsid w:val="00834485"/>
    <w:rsid w:val="008349A1"/>
    <w:rsid w:val="00834AE7"/>
    <w:rsid w:val="008354F5"/>
    <w:rsid w:val="00836292"/>
    <w:rsid w:val="008371A3"/>
    <w:rsid w:val="00837BF0"/>
    <w:rsid w:val="00837ED1"/>
    <w:rsid w:val="0084134C"/>
    <w:rsid w:val="0084148B"/>
    <w:rsid w:val="00842D0E"/>
    <w:rsid w:val="00843087"/>
    <w:rsid w:val="008439F2"/>
    <w:rsid w:val="00844B19"/>
    <w:rsid w:val="008450DF"/>
    <w:rsid w:val="0084590A"/>
    <w:rsid w:val="0084631E"/>
    <w:rsid w:val="008469ED"/>
    <w:rsid w:val="00847AD9"/>
    <w:rsid w:val="00847C72"/>
    <w:rsid w:val="00850400"/>
    <w:rsid w:val="008509F9"/>
    <w:rsid w:val="00850E1B"/>
    <w:rsid w:val="0085156D"/>
    <w:rsid w:val="00851C15"/>
    <w:rsid w:val="00851C7D"/>
    <w:rsid w:val="008525BE"/>
    <w:rsid w:val="00852D87"/>
    <w:rsid w:val="00853C04"/>
    <w:rsid w:val="008544D6"/>
    <w:rsid w:val="00856518"/>
    <w:rsid w:val="008577A4"/>
    <w:rsid w:val="008607BE"/>
    <w:rsid w:val="008623DD"/>
    <w:rsid w:val="00862490"/>
    <w:rsid w:val="0086283F"/>
    <w:rsid w:val="00862EC8"/>
    <w:rsid w:val="00863CFC"/>
    <w:rsid w:val="00866036"/>
    <w:rsid w:val="00866041"/>
    <w:rsid w:val="008668D4"/>
    <w:rsid w:val="0086709C"/>
    <w:rsid w:val="0086719F"/>
    <w:rsid w:val="00867D41"/>
    <w:rsid w:val="0087009C"/>
    <w:rsid w:val="008706FF"/>
    <w:rsid w:val="00870FDB"/>
    <w:rsid w:val="008723AE"/>
    <w:rsid w:val="008723BD"/>
    <w:rsid w:val="00872C74"/>
    <w:rsid w:val="00872E8C"/>
    <w:rsid w:val="00873D7A"/>
    <w:rsid w:val="00874515"/>
    <w:rsid w:val="00874A27"/>
    <w:rsid w:val="00874DB1"/>
    <w:rsid w:val="00874E9E"/>
    <w:rsid w:val="008764DD"/>
    <w:rsid w:val="008770EB"/>
    <w:rsid w:val="0087739A"/>
    <w:rsid w:val="00877F92"/>
    <w:rsid w:val="0088058C"/>
    <w:rsid w:val="00880ECA"/>
    <w:rsid w:val="008815AA"/>
    <w:rsid w:val="008821CC"/>
    <w:rsid w:val="00883634"/>
    <w:rsid w:val="008836A3"/>
    <w:rsid w:val="0088413E"/>
    <w:rsid w:val="008857CB"/>
    <w:rsid w:val="00885BC5"/>
    <w:rsid w:val="0088670B"/>
    <w:rsid w:val="0088681D"/>
    <w:rsid w:val="00887524"/>
    <w:rsid w:val="008903A8"/>
    <w:rsid w:val="00890FFD"/>
    <w:rsid w:val="0089175F"/>
    <w:rsid w:val="00892498"/>
    <w:rsid w:val="0089275F"/>
    <w:rsid w:val="00892C80"/>
    <w:rsid w:val="00893096"/>
    <w:rsid w:val="00893201"/>
    <w:rsid w:val="0089346F"/>
    <w:rsid w:val="0089416E"/>
    <w:rsid w:val="00894340"/>
    <w:rsid w:val="00894856"/>
    <w:rsid w:val="008950AB"/>
    <w:rsid w:val="00896404"/>
    <w:rsid w:val="0089666E"/>
    <w:rsid w:val="00896CD6"/>
    <w:rsid w:val="008A02ED"/>
    <w:rsid w:val="008A09F0"/>
    <w:rsid w:val="008A0E88"/>
    <w:rsid w:val="008A0EBE"/>
    <w:rsid w:val="008A2051"/>
    <w:rsid w:val="008A27A6"/>
    <w:rsid w:val="008A34AE"/>
    <w:rsid w:val="008A3786"/>
    <w:rsid w:val="008A3F93"/>
    <w:rsid w:val="008A494A"/>
    <w:rsid w:val="008A51CF"/>
    <w:rsid w:val="008A52FD"/>
    <w:rsid w:val="008A54BB"/>
    <w:rsid w:val="008A557D"/>
    <w:rsid w:val="008A6682"/>
    <w:rsid w:val="008A69BE"/>
    <w:rsid w:val="008A6B6D"/>
    <w:rsid w:val="008A73D9"/>
    <w:rsid w:val="008B00F6"/>
    <w:rsid w:val="008B03BC"/>
    <w:rsid w:val="008B1392"/>
    <w:rsid w:val="008B1DF2"/>
    <w:rsid w:val="008B22F9"/>
    <w:rsid w:val="008B276E"/>
    <w:rsid w:val="008B2C59"/>
    <w:rsid w:val="008B3EEE"/>
    <w:rsid w:val="008B3EF7"/>
    <w:rsid w:val="008B4150"/>
    <w:rsid w:val="008B45C8"/>
    <w:rsid w:val="008B4E39"/>
    <w:rsid w:val="008B591D"/>
    <w:rsid w:val="008B6305"/>
    <w:rsid w:val="008B6F36"/>
    <w:rsid w:val="008B76E3"/>
    <w:rsid w:val="008C03C3"/>
    <w:rsid w:val="008C08D2"/>
    <w:rsid w:val="008C0D9C"/>
    <w:rsid w:val="008C1D64"/>
    <w:rsid w:val="008C1EAD"/>
    <w:rsid w:val="008C255A"/>
    <w:rsid w:val="008C26C1"/>
    <w:rsid w:val="008C3F97"/>
    <w:rsid w:val="008C4D8A"/>
    <w:rsid w:val="008C5B0C"/>
    <w:rsid w:val="008C5C17"/>
    <w:rsid w:val="008C6D0A"/>
    <w:rsid w:val="008C7A39"/>
    <w:rsid w:val="008C7B82"/>
    <w:rsid w:val="008C7EEA"/>
    <w:rsid w:val="008D05EF"/>
    <w:rsid w:val="008D06FF"/>
    <w:rsid w:val="008D0B30"/>
    <w:rsid w:val="008D151E"/>
    <w:rsid w:val="008D1C2A"/>
    <w:rsid w:val="008D243C"/>
    <w:rsid w:val="008D2FD5"/>
    <w:rsid w:val="008D381B"/>
    <w:rsid w:val="008D3C2C"/>
    <w:rsid w:val="008D3D5B"/>
    <w:rsid w:val="008D4078"/>
    <w:rsid w:val="008D46EC"/>
    <w:rsid w:val="008D5A87"/>
    <w:rsid w:val="008D6835"/>
    <w:rsid w:val="008D7D3D"/>
    <w:rsid w:val="008D7E92"/>
    <w:rsid w:val="008E04EF"/>
    <w:rsid w:val="008E0919"/>
    <w:rsid w:val="008E1A23"/>
    <w:rsid w:val="008E1AD6"/>
    <w:rsid w:val="008E1E5E"/>
    <w:rsid w:val="008E2346"/>
    <w:rsid w:val="008E3569"/>
    <w:rsid w:val="008E384A"/>
    <w:rsid w:val="008E418E"/>
    <w:rsid w:val="008E4538"/>
    <w:rsid w:val="008E47DD"/>
    <w:rsid w:val="008E59B6"/>
    <w:rsid w:val="008E612A"/>
    <w:rsid w:val="008E6E8D"/>
    <w:rsid w:val="008F0064"/>
    <w:rsid w:val="008F1F98"/>
    <w:rsid w:val="008F26CE"/>
    <w:rsid w:val="008F29CE"/>
    <w:rsid w:val="008F2CFE"/>
    <w:rsid w:val="008F3279"/>
    <w:rsid w:val="008F4D7A"/>
    <w:rsid w:val="008F4FF6"/>
    <w:rsid w:val="008F6CE1"/>
    <w:rsid w:val="008F70B1"/>
    <w:rsid w:val="008F726D"/>
    <w:rsid w:val="008F74BD"/>
    <w:rsid w:val="008F7D4B"/>
    <w:rsid w:val="00900443"/>
    <w:rsid w:val="00900855"/>
    <w:rsid w:val="00900FE5"/>
    <w:rsid w:val="00901BC8"/>
    <w:rsid w:val="00901BEE"/>
    <w:rsid w:val="00901DDA"/>
    <w:rsid w:val="00902BD2"/>
    <w:rsid w:val="00904C60"/>
    <w:rsid w:val="009052F0"/>
    <w:rsid w:val="00905868"/>
    <w:rsid w:val="00905F04"/>
    <w:rsid w:val="0090732A"/>
    <w:rsid w:val="00907934"/>
    <w:rsid w:val="00907FE6"/>
    <w:rsid w:val="009101F3"/>
    <w:rsid w:val="00910B9B"/>
    <w:rsid w:val="00911D63"/>
    <w:rsid w:val="00912878"/>
    <w:rsid w:val="00913676"/>
    <w:rsid w:val="00913DBD"/>
    <w:rsid w:val="0091411A"/>
    <w:rsid w:val="009147B4"/>
    <w:rsid w:val="00914A6E"/>
    <w:rsid w:val="00915084"/>
    <w:rsid w:val="00915239"/>
    <w:rsid w:val="009169CA"/>
    <w:rsid w:val="00916E2A"/>
    <w:rsid w:val="009205E7"/>
    <w:rsid w:val="00920F54"/>
    <w:rsid w:val="009214E3"/>
    <w:rsid w:val="00921D9C"/>
    <w:rsid w:val="009222ED"/>
    <w:rsid w:val="00922D69"/>
    <w:rsid w:val="009234FB"/>
    <w:rsid w:val="00925997"/>
    <w:rsid w:val="009271A0"/>
    <w:rsid w:val="0093049D"/>
    <w:rsid w:val="00930B27"/>
    <w:rsid w:val="00931541"/>
    <w:rsid w:val="00931CDC"/>
    <w:rsid w:val="009324E6"/>
    <w:rsid w:val="0093319D"/>
    <w:rsid w:val="0093338B"/>
    <w:rsid w:val="00933C6A"/>
    <w:rsid w:val="009356A6"/>
    <w:rsid w:val="009357EF"/>
    <w:rsid w:val="00935DB7"/>
    <w:rsid w:val="00936311"/>
    <w:rsid w:val="00941507"/>
    <w:rsid w:val="0094220A"/>
    <w:rsid w:val="00942662"/>
    <w:rsid w:val="00942E80"/>
    <w:rsid w:val="00943794"/>
    <w:rsid w:val="009460D3"/>
    <w:rsid w:val="009463B3"/>
    <w:rsid w:val="009464A1"/>
    <w:rsid w:val="00946A31"/>
    <w:rsid w:val="00946A50"/>
    <w:rsid w:val="00947D7D"/>
    <w:rsid w:val="00950259"/>
    <w:rsid w:val="00950C7A"/>
    <w:rsid w:val="0095102F"/>
    <w:rsid w:val="009512E0"/>
    <w:rsid w:val="00951CA0"/>
    <w:rsid w:val="00951EBE"/>
    <w:rsid w:val="0095204B"/>
    <w:rsid w:val="00954623"/>
    <w:rsid w:val="00956158"/>
    <w:rsid w:val="0095757A"/>
    <w:rsid w:val="009578E3"/>
    <w:rsid w:val="009605F8"/>
    <w:rsid w:val="00960806"/>
    <w:rsid w:val="00960BB4"/>
    <w:rsid w:val="00961B8C"/>
    <w:rsid w:val="00961BB6"/>
    <w:rsid w:val="00961F33"/>
    <w:rsid w:val="009622E4"/>
    <w:rsid w:val="00962519"/>
    <w:rsid w:val="009638C4"/>
    <w:rsid w:val="00963FF3"/>
    <w:rsid w:val="009644AB"/>
    <w:rsid w:val="009645BE"/>
    <w:rsid w:val="009651EB"/>
    <w:rsid w:val="00965496"/>
    <w:rsid w:val="00966CBC"/>
    <w:rsid w:val="009676F1"/>
    <w:rsid w:val="00967BFB"/>
    <w:rsid w:val="009705C1"/>
    <w:rsid w:val="00970B91"/>
    <w:rsid w:val="00970C52"/>
    <w:rsid w:val="009714C5"/>
    <w:rsid w:val="00973211"/>
    <w:rsid w:val="0097410E"/>
    <w:rsid w:val="009758E5"/>
    <w:rsid w:val="00975F2B"/>
    <w:rsid w:val="009775B1"/>
    <w:rsid w:val="00977637"/>
    <w:rsid w:val="00977687"/>
    <w:rsid w:val="00981601"/>
    <w:rsid w:val="00982608"/>
    <w:rsid w:val="009829A5"/>
    <w:rsid w:val="00982A29"/>
    <w:rsid w:val="00982E27"/>
    <w:rsid w:val="009843ED"/>
    <w:rsid w:val="00984F06"/>
    <w:rsid w:val="009851B2"/>
    <w:rsid w:val="00985E3D"/>
    <w:rsid w:val="00986E2E"/>
    <w:rsid w:val="00987345"/>
    <w:rsid w:val="00991D89"/>
    <w:rsid w:val="00991ECE"/>
    <w:rsid w:val="009931B4"/>
    <w:rsid w:val="0099363A"/>
    <w:rsid w:val="00993D74"/>
    <w:rsid w:val="00994BC1"/>
    <w:rsid w:val="00997020"/>
    <w:rsid w:val="00997507"/>
    <w:rsid w:val="00997A5D"/>
    <w:rsid w:val="009A0368"/>
    <w:rsid w:val="009A0C6D"/>
    <w:rsid w:val="009A1688"/>
    <w:rsid w:val="009A2DBF"/>
    <w:rsid w:val="009A377B"/>
    <w:rsid w:val="009A45CF"/>
    <w:rsid w:val="009A4DCE"/>
    <w:rsid w:val="009A5148"/>
    <w:rsid w:val="009A68C7"/>
    <w:rsid w:val="009A7092"/>
    <w:rsid w:val="009A7546"/>
    <w:rsid w:val="009B00E6"/>
    <w:rsid w:val="009B0846"/>
    <w:rsid w:val="009B17A5"/>
    <w:rsid w:val="009B1AFB"/>
    <w:rsid w:val="009B1F78"/>
    <w:rsid w:val="009B2441"/>
    <w:rsid w:val="009B2AC6"/>
    <w:rsid w:val="009B7C84"/>
    <w:rsid w:val="009C229C"/>
    <w:rsid w:val="009C30BF"/>
    <w:rsid w:val="009C3EEA"/>
    <w:rsid w:val="009C479D"/>
    <w:rsid w:val="009C4FF6"/>
    <w:rsid w:val="009C5845"/>
    <w:rsid w:val="009C58B1"/>
    <w:rsid w:val="009C5A64"/>
    <w:rsid w:val="009C5C4F"/>
    <w:rsid w:val="009C681D"/>
    <w:rsid w:val="009C6C29"/>
    <w:rsid w:val="009C737F"/>
    <w:rsid w:val="009C73C3"/>
    <w:rsid w:val="009C7B01"/>
    <w:rsid w:val="009D1A5C"/>
    <w:rsid w:val="009D1ADB"/>
    <w:rsid w:val="009D20D3"/>
    <w:rsid w:val="009D353A"/>
    <w:rsid w:val="009D3C81"/>
    <w:rsid w:val="009D40E7"/>
    <w:rsid w:val="009D5299"/>
    <w:rsid w:val="009D5B29"/>
    <w:rsid w:val="009D5B34"/>
    <w:rsid w:val="009D5FCA"/>
    <w:rsid w:val="009D6247"/>
    <w:rsid w:val="009D6298"/>
    <w:rsid w:val="009D6C8D"/>
    <w:rsid w:val="009D6F21"/>
    <w:rsid w:val="009D7C0F"/>
    <w:rsid w:val="009E035B"/>
    <w:rsid w:val="009E087C"/>
    <w:rsid w:val="009E1849"/>
    <w:rsid w:val="009E23FF"/>
    <w:rsid w:val="009E2CEF"/>
    <w:rsid w:val="009E3E1D"/>
    <w:rsid w:val="009E52F5"/>
    <w:rsid w:val="009E5AE7"/>
    <w:rsid w:val="009E5BEC"/>
    <w:rsid w:val="009E60A4"/>
    <w:rsid w:val="009E66ED"/>
    <w:rsid w:val="009E6B46"/>
    <w:rsid w:val="009E7547"/>
    <w:rsid w:val="009F18A5"/>
    <w:rsid w:val="009F1DFD"/>
    <w:rsid w:val="009F2593"/>
    <w:rsid w:val="009F29AE"/>
    <w:rsid w:val="009F4532"/>
    <w:rsid w:val="009F497D"/>
    <w:rsid w:val="009F603D"/>
    <w:rsid w:val="009F6B90"/>
    <w:rsid w:val="009F6DB0"/>
    <w:rsid w:val="009F7844"/>
    <w:rsid w:val="00A003AA"/>
    <w:rsid w:val="00A007E1"/>
    <w:rsid w:val="00A00DC3"/>
    <w:rsid w:val="00A02B3E"/>
    <w:rsid w:val="00A03916"/>
    <w:rsid w:val="00A03B44"/>
    <w:rsid w:val="00A049CC"/>
    <w:rsid w:val="00A05077"/>
    <w:rsid w:val="00A05306"/>
    <w:rsid w:val="00A064A0"/>
    <w:rsid w:val="00A064C4"/>
    <w:rsid w:val="00A06AF7"/>
    <w:rsid w:val="00A11022"/>
    <w:rsid w:val="00A11120"/>
    <w:rsid w:val="00A113BA"/>
    <w:rsid w:val="00A116ED"/>
    <w:rsid w:val="00A136C4"/>
    <w:rsid w:val="00A13AC2"/>
    <w:rsid w:val="00A14AA0"/>
    <w:rsid w:val="00A16E14"/>
    <w:rsid w:val="00A1702F"/>
    <w:rsid w:val="00A17C16"/>
    <w:rsid w:val="00A20361"/>
    <w:rsid w:val="00A208A0"/>
    <w:rsid w:val="00A20A9C"/>
    <w:rsid w:val="00A2154A"/>
    <w:rsid w:val="00A2205A"/>
    <w:rsid w:val="00A2253D"/>
    <w:rsid w:val="00A226AF"/>
    <w:rsid w:val="00A23951"/>
    <w:rsid w:val="00A248F6"/>
    <w:rsid w:val="00A265A1"/>
    <w:rsid w:val="00A2742A"/>
    <w:rsid w:val="00A27630"/>
    <w:rsid w:val="00A2793F"/>
    <w:rsid w:val="00A30165"/>
    <w:rsid w:val="00A30216"/>
    <w:rsid w:val="00A303E3"/>
    <w:rsid w:val="00A30525"/>
    <w:rsid w:val="00A30681"/>
    <w:rsid w:val="00A31ED3"/>
    <w:rsid w:val="00A32345"/>
    <w:rsid w:val="00A33A10"/>
    <w:rsid w:val="00A33B4B"/>
    <w:rsid w:val="00A34271"/>
    <w:rsid w:val="00A359A1"/>
    <w:rsid w:val="00A36475"/>
    <w:rsid w:val="00A36EB4"/>
    <w:rsid w:val="00A3700F"/>
    <w:rsid w:val="00A401A8"/>
    <w:rsid w:val="00A421C1"/>
    <w:rsid w:val="00A42257"/>
    <w:rsid w:val="00A42946"/>
    <w:rsid w:val="00A43097"/>
    <w:rsid w:val="00A4409F"/>
    <w:rsid w:val="00A44286"/>
    <w:rsid w:val="00A446EE"/>
    <w:rsid w:val="00A44821"/>
    <w:rsid w:val="00A44D2A"/>
    <w:rsid w:val="00A44EBD"/>
    <w:rsid w:val="00A452E1"/>
    <w:rsid w:val="00A466D3"/>
    <w:rsid w:val="00A47E9C"/>
    <w:rsid w:val="00A47F54"/>
    <w:rsid w:val="00A50B0A"/>
    <w:rsid w:val="00A513BA"/>
    <w:rsid w:val="00A517D2"/>
    <w:rsid w:val="00A51BF9"/>
    <w:rsid w:val="00A533BB"/>
    <w:rsid w:val="00A5641A"/>
    <w:rsid w:val="00A564B9"/>
    <w:rsid w:val="00A56E1D"/>
    <w:rsid w:val="00A57249"/>
    <w:rsid w:val="00A573F8"/>
    <w:rsid w:val="00A57A3F"/>
    <w:rsid w:val="00A57D1A"/>
    <w:rsid w:val="00A60353"/>
    <w:rsid w:val="00A60B75"/>
    <w:rsid w:val="00A60FC3"/>
    <w:rsid w:val="00A616A5"/>
    <w:rsid w:val="00A61A9A"/>
    <w:rsid w:val="00A6237E"/>
    <w:rsid w:val="00A6365D"/>
    <w:rsid w:val="00A63841"/>
    <w:rsid w:val="00A6464A"/>
    <w:rsid w:val="00A64C1B"/>
    <w:rsid w:val="00A653A9"/>
    <w:rsid w:val="00A65984"/>
    <w:rsid w:val="00A66291"/>
    <w:rsid w:val="00A67044"/>
    <w:rsid w:val="00A67276"/>
    <w:rsid w:val="00A673CE"/>
    <w:rsid w:val="00A67D50"/>
    <w:rsid w:val="00A70103"/>
    <w:rsid w:val="00A709CD"/>
    <w:rsid w:val="00A71670"/>
    <w:rsid w:val="00A71E2B"/>
    <w:rsid w:val="00A73165"/>
    <w:rsid w:val="00A731C8"/>
    <w:rsid w:val="00A74443"/>
    <w:rsid w:val="00A7501E"/>
    <w:rsid w:val="00A75AC2"/>
    <w:rsid w:val="00A75B43"/>
    <w:rsid w:val="00A762A3"/>
    <w:rsid w:val="00A76B38"/>
    <w:rsid w:val="00A76C72"/>
    <w:rsid w:val="00A76F45"/>
    <w:rsid w:val="00A772AD"/>
    <w:rsid w:val="00A77834"/>
    <w:rsid w:val="00A77E45"/>
    <w:rsid w:val="00A8084D"/>
    <w:rsid w:val="00A8147D"/>
    <w:rsid w:val="00A821F4"/>
    <w:rsid w:val="00A82407"/>
    <w:rsid w:val="00A82AE8"/>
    <w:rsid w:val="00A83513"/>
    <w:rsid w:val="00A83763"/>
    <w:rsid w:val="00A83904"/>
    <w:rsid w:val="00A84332"/>
    <w:rsid w:val="00A8462D"/>
    <w:rsid w:val="00A848B1"/>
    <w:rsid w:val="00A84D04"/>
    <w:rsid w:val="00A85E25"/>
    <w:rsid w:val="00A86236"/>
    <w:rsid w:val="00A864F4"/>
    <w:rsid w:val="00A873EE"/>
    <w:rsid w:val="00A87A51"/>
    <w:rsid w:val="00A87A59"/>
    <w:rsid w:val="00A90016"/>
    <w:rsid w:val="00A90D38"/>
    <w:rsid w:val="00A90FF0"/>
    <w:rsid w:val="00A91D7B"/>
    <w:rsid w:val="00A91F26"/>
    <w:rsid w:val="00A932DB"/>
    <w:rsid w:val="00A9340D"/>
    <w:rsid w:val="00A935E9"/>
    <w:rsid w:val="00A93F61"/>
    <w:rsid w:val="00A94189"/>
    <w:rsid w:val="00A94583"/>
    <w:rsid w:val="00A94699"/>
    <w:rsid w:val="00A94D1A"/>
    <w:rsid w:val="00A97B7A"/>
    <w:rsid w:val="00AA1027"/>
    <w:rsid w:val="00AA216C"/>
    <w:rsid w:val="00AA2C09"/>
    <w:rsid w:val="00AA2D75"/>
    <w:rsid w:val="00AA2EEC"/>
    <w:rsid w:val="00AA2F46"/>
    <w:rsid w:val="00AA5547"/>
    <w:rsid w:val="00AA57B8"/>
    <w:rsid w:val="00AA5BFA"/>
    <w:rsid w:val="00AA6FF8"/>
    <w:rsid w:val="00AB02A1"/>
    <w:rsid w:val="00AB1C2F"/>
    <w:rsid w:val="00AB31D9"/>
    <w:rsid w:val="00AB343A"/>
    <w:rsid w:val="00AB3795"/>
    <w:rsid w:val="00AB37BA"/>
    <w:rsid w:val="00AB46B1"/>
    <w:rsid w:val="00AB523B"/>
    <w:rsid w:val="00AB52E1"/>
    <w:rsid w:val="00AB5549"/>
    <w:rsid w:val="00AB5BEC"/>
    <w:rsid w:val="00AB7DE8"/>
    <w:rsid w:val="00AB7FE4"/>
    <w:rsid w:val="00AC2019"/>
    <w:rsid w:val="00AC21E4"/>
    <w:rsid w:val="00AC280E"/>
    <w:rsid w:val="00AC2CB2"/>
    <w:rsid w:val="00AC2D63"/>
    <w:rsid w:val="00AC35AF"/>
    <w:rsid w:val="00AC3BC2"/>
    <w:rsid w:val="00AC423D"/>
    <w:rsid w:val="00AC550B"/>
    <w:rsid w:val="00AC5687"/>
    <w:rsid w:val="00AC5EF9"/>
    <w:rsid w:val="00AC6486"/>
    <w:rsid w:val="00AC7A10"/>
    <w:rsid w:val="00AC7EA6"/>
    <w:rsid w:val="00AD010B"/>
    <w:rsid w:val="00AD062E"/>
    <w:rsid w:val="00AD0791"/>
    <w:rsid w:val="00AD191D"/>
    <w:rsid w:val="00AD19AB"/>
    <w:rsid w:val="00AD3E43"/>
    <w:rsid w:val="00AD4155"/>
    <w:rsid w:val="00AD427C"/>
    <w:rsid w:val="00AD600A"/>
    <w:rsid w:val="00AD6972"/>
    <w:rsid w:val="00AE1CB1"/>
    <w:rsid w:val="00AE2384"/>
    <w:rsid w:val="00AE2741"/>
    <w:rsid w:val="00AE30AD"/>
    <w:rsid w:val="00AE30D7"/>
    <w:rsid w:val="00AE34FF"/>
    <w:rsid w:val="00AE3A8F"/>
    <w:rsid w:val="00AE3C55"/>
    <w:rsid w:val="00AE3FDE"/>
    <w:rsid w:val="00AE428B"/>
    <w:rsid w:val="00AE4F5B"/>
    <w:rsid w:val="00AE57DB"/>
    <w:rsid w:val="00AE5891"/>
    <w:rsid w:val="00AE6E64"/>
    <w:rsid w:val="00AE6F4E"/>
    <w:rsid w:val="00AE7792"/>
    <w:rsid w:val="00AE7D32"/>
    <w:rsid w:val="00AF04B1"/>
    <w:rsid w:val="00AF0678"/>
    <w:rsid w:val="00AF1A45"/>
    <w:rsid w:val="00AF1D2E"/>
    <w:rsid w:val="00AF259C"/>
    <w:rsid w:val="00AF2C55"/>
    <w:rsid w:val="00AF4767"/>
    <w:rsid w:val="00AF482A"/>
    <w:rsid w:val="00AF5DEE"/>
    <w:rsid w:val="00AF679B"/>
    <w:rsid w:val="00AF764E"/>
    <w:rsid w:val="00AF7F33"/>
    <w:rsid w:val="00B0096D"/>
    <w:rsid w:val="00B00E7D"/>
    <w:rsid w:val="00B0140E"/>
    <w:rsid w:val="00B01473"/>
    <w:rsid w:val="00B01AB8"/>
    <w:rsid w:val="00B02C1F"/>
    <w:rsid w:val="00B03FFF"/>
    <w:rsid w:val="00B04C6F"/>
    <w:rsid w:val="00B0592F"/>
    <w:rsid w:val="00B05BB6"/>
    <w:rsid w:val="00B05F52"/>
    <w:rsid w:val="00B06287"/>
    <w:rsid w:val="00B0637F"/>
    <w:rsid w:val="00B063E5"/>
    <w:rsid w:val="00B071DF"/>
    <w:rsid w:val="00B07A37"/>
    <w:rsid w:val="00B108CE"/>
    <w:rsid w:val="00B112CF"/>
    <w:rsid w:val="00B12CD0"/>
    <w:rsid w:val="00B12DC5"/>
    <w:rsid w:val="00B13458"/>
    <w:rsid w:val="00B1389D"/>
    <w:rsid w:val="00B14767"/>
    <w:rsid w:val="00B14ABC"/>
    <w:rsid w:val="00B14E37"/>
    <w:rsid w:val="00B14FBA"/>
    <w:rsid w:val="00B154E8"/>
    <w:rsid w:val="00B16606"/>
    <w:rsid w:val="00B16714"/>
    <w:rsid w:val="00B17147"/>
    <w:rsid w:val="00B1762F"/>
    <w:rsid w:val="00B21766"/>
    <w:rsid w:val="00B223F6"/>
    <w:rsid w:val="00B22896"/>
    <w:rsid w:val="00B22934"/>
    <w:rsid w:val="00B24536"/>
    <w:rsid w:val="00B245D4"/>
    <w:rsid w:val="00B248A9"/>
    <w:rsid w:val="00B24BD2"/>
    <w:rsid w:val="00B2545A"/>
    <w:rsid w:val="00B26FC2"/>
    <w:rsid w:val="00B27321"/>
    <w:rsid w:val="00B27783"/>
    <w:rsid w:val="00B309DD"/>
    <w:rsid w:val="00B32849"/>
    <w:rsid w:val="00B33DCF"/>
    <w:rsid w:val="00B34B72"/>
    <w:rsid w:val="00B34C75"/>
    <w:rsid w:val="00B353FD"/>
    <w:rsid w:val="00B35810"/>
    <w:rsid w:val="00B3586D"/>
    <w:rsid w:val="00B37F62"/>
    <w:rsid w:val="00B402B8"/>
    <w:rsid w:val="00B4215C"/>
    <w:rsid w:val="00B44175"/>
    <w:rsid w:val="00B4432A"/>
    <w:rsid w:val="00B44D18"/>
    <w:rsid w:val="00B46DEA"/>
    <w:rsid w:val="00B46EE4"/>
    <w:rsid w:val="00B478DD"/>
    <w:rsid w:val="00B503AC"/>
    <w:rsid w:val="00B511A9"/>
    <w:rsid w:val="00B5162D"/>
    <w:rsid w:val="00B51DE7"/>
    <w:rsid w:val="00B51F86"/>
    <w:rsid w:val="00B53169"/>
    <w:rsid w:val="00B541CC"/>
    <w:rsid w:val="00B54601"/>
    <w:rsid w:val="00B570F5"/>
    <w:rsid w:val="00B574C2"/>
    <w:rsid w:val="00B57965"/>
    <w:rsid w:val="00B57B1A"/>
    <w:rsid w:val="00B601B2"/>
    <w:rsid w:val="00B6145D"/>
    <w:rsid w:val="00B6185B"/>
    <w:rsid w:val="00B632C2"/>
    <w:rsid w:val="00B6330C"/>
    <w:rsid w:val="00B63413"/>
    <w:rsid w:val="00B63C8E"/>
    <w:rsid w:val="00B64F08"/>
    <w:rsid w:val="00B6502D"/>
    <w:rsid w:val="00B66B7E"/>
    <w:rsid w:val="00B67024"/>
    <w:rsid w:val="00B67D54"/>
    <w:rsid w:val="00B70DA9"/>
    <w:rsid w:val="00B71177"/>
    <w:rsid w:val="00B7152A"/>
    <w:rsid w:val="00B717A3"/>
    <w:rsid w:val="00B72625"/>
    <w:rsid w:val="00B73174"/>
    <w:rsid w:val="00B73209"/>
    <w:rsid w:val="00B73651"/>
    <w:rsid w:val="00B74208"/>
    <w:rsid w:val="00B74F1E"/>
    <w:rsid w:val="00B755C3"/>
    <w:rsid w:val="00B75F4F"/>
    <w:rsid w:val="00B77335"/>
    <w:rsid w:val="00B81005"/>
    <w:rsid w:val="00B810A3"/>
    <w:rsid w:val="00B8141D"/>
    <w:rsid w:val="00B816C3"/>
    <w:rsid w:val="00B8252B"/>
    <w:rsid w:val="00B82FB6"/>
    <w:rsid w:val="00B82FEB"/>
    <w:rsid w:val="00B83D7F"/>
    <w:rsid w:val="00B85B69"/>
    <w:rsid w:val="00B86C82"/>
    <w:rsid w:val="00B90A3C"/>
    <w:rsid w:val="00B914A8"/>
    <w:rsid w:val="00B916C0"/>
    <w:rsid w:val="00B91AB9"/>
    <w:rsid w:val="00B91C46"/>
    <w:rsid w:val="00B91D7D"/>
    <w:rsid w:val="00B9271B"/>
    <w:rsid w:val="00B92D8D"/>
    <w:rsid w:val="00B935EF"/>
    <w:rsid w:val="00B93661"/>
    <w:rsid w:val="00B947C3"/>
    <w:rsid w:val="00B94811"/>
    <w:rsid w:val="00B9547F"/>
    <w:rsid w:val="00B95EAF"/>
    <w:rsid w:val="00B963E9"/>
    <w:rsid w:val="00B96F63"/>
    <w:rsid w:val="00B971DC"/>
    <w:rsid w:val="00B97204"/>
    <w:rsid w:val="00B974E1"/>
    <w:rsid w:val="00BA0A60"/>
    <w:rsid w:val="00BA129C"/>
    <w:rsid w:val="00BA1FD4"/>
    <w:rsid w:val="00BA2D78"/>
    <w:rsid w:val="00BA2DC1"/>
    <w:rsid w:val="00BA2F16"/>
    <w:rsid w:val="00BA4770"/>
    <w:rsid w:val="00BA5CB3"/>
    <w:rsid w:val="00BA6493"/>
    <w:rsid w:val="00BA7402"/>
    <w:rsid w:val="00BB0442"/>
    <w:rsid w:val="00BB0792"/>
    <w:rsid w:val="00BB186F"/>
    <w:rsid w:val="00BB22D0"/>
    <w:rsid w:val="00BB2821"/>
    <w:rsid w:val="00BB358A"/>
    <w:rsid w:val="00BB35CF"/>
    <w:rsid w:val="00BB40A1"/>
    <w:rsid w:val="00BB4B94"/>
    <w:rsid w:val="00BB65C0"/>
    <w:rsid w:val="00BB6ABC"/>
    <w:rsid w:val="00BB6ACB"/>
    <w:rsid w:val="00BB6DE5"/>
    <w:rsid w:val="00BB7F5D"/>
    <w:rsid w:val="00BC1262"/>
    <w:rsid w:val="00BC182F"/>
    <w:rsid w:val="00BC1B7B"/>
    <w:rsid w:val="00BC3053"/>
    <w:rsid w:val="00BC32C5"/>
    <w:rsid w:val="00BC42BB"/>
    <w:rsid w:val="00BC4332"/>
    <w:rsid w:val="00BC4E20"/>
    <w:rsid w:val="00BC64DB"/>
    <w:rsid w:val="00BC6529"/>
    <w:rsid w:val="00BC713A"/>
    <w:rsid w:val="00BC7285"/>
    <w:rsid w:val="00BC739A"/>
    <w:rsid w:val="00BC7414"/>
    <w:rsid w:val="00BD0250"/>
    <w:rsid w:val="00BD0A1B"/>
    <w:rsid w:val="00BD17A0"/>
    <w:rsid w:val="00BD195A"/>
    <w:rsid w:val="00BD19E8"/>
    <w:rsid w:val="00BD284A"/>
    <w:rsid w:val="00BD43B7"/>
    <w:rsid w:val="00BD45F3"/>
    <w:rsid w:val="00BD4810"/>
    <w:rsid w:val="00BD6560"/>
    <w:rsid w:val="00BD7873"/>
    <w:rsid w:val="00BD7B77"/>
    <w:rsid w:val="00BE0DAA"/>
    <w:rsid w:val="00BE1299"/>
    <w:rsid w:val="00BE1BB8"/>
    <w:rsid w:val="00BE2EDA"/>
    <w:rsid w:val="00BE338C"/>
    <w:rsid w:val="00BE3695"/>
    <w:rsid w:val="00BE3910"/>
    <w:rsid w:val="00BE4217"/>
    <w:rsid w:val="00BE44FD"/>
    <w:rsid w:val="00BE49E9"/>
    <w:rsid w:val="00BE4BC7"/>
    <w:rsid w:val="00BE4D97"/>
    <w:rsid w:val="00BE59AB"/>
    <w:rsid w:val="00BE6126"/>
    <w:rsid w:val="00BE6400"/>
    <w:rsid w:val="00BE650D"/>
    <w:rsid w:val="00BE6627"/>
    <w:rsid w:val="00BE6C12"/>
    <w:rsid w:val="00BE72AA"/>
    <w:rsid w:val="00BE7480"/>
    <w:rsid w:val="00BF0ACF"/>
    <w:rsid w:val="00BF0F76"/>
    <w:rsid w:val="00BF150F"/>
    <w:rsid w:val="00BF2052"/>
    <w:rsid w:val="00BF2E89"/>
    <w:rsid w:val="00BF313E"/>
    <w:rsid w:val="00BF3246"/>
    <w:rsid w:val="00BF4A27"/>
    <w:rsid w:val="00BF51EB"/>
    <w:rsid w:val="00BF57D1"/>
    <w:rsid w:val="00BF6A15"/>
    <w:rsid w:val="00BF6B5D"/>
    <w:rsid w:val="00BF6BAF"/>
    <w:rsid w:val="00BF6F23"/>
    <w:rsid w:val="00C00A47"/>
    <w:rsid w:val="00C00EA3"/>
    <w:rsid w:val="00C01781"/>
    <w:rsid w:val="00C0238B"/>
    <w:rsid w:val="00C02AF1"/>
    <w:rsid w:val="00C02D4D"/>
    <w:rsid w:val="00C02DC8"/>
    <w:rsid w:val="00C033B8"/>
    <w:rsid w:val="00C04675"/>
    <w:rsid w:val="00C04BE2"/>
    <w:rsid w:val="00C05478"/>
    <w:rsid w:val="00C0568C"/>
    <w:rsid w:val="00C0662A"/>
    <w:rsid w:val="00C06919"/>
    <w:rsid w:val="00C111BE"/>
    <w:rsid w:val="00C12EC7"/>
    <w:rsid w:val="00C13630"/>
    <w:rsid w:val="00C13B78"/>
    <w:rsid w:val="00C1447A"/>
    <w:rsid w:val="00C14EB5"/>
    <w:rsid w:val="00C15A46"/>
    <w:rsid w:val="00C15A5E"/>
    <w:rsid w:val="00C15FDB"/>
    <w:rsid w:val="00C16494"/>
    <w:rsid w:val="00C21875"/>
    <w:rsid w:val="00C223CA"/>
    <w:rsid w:val="00C224D8"/>
    <w:rsid w:val="00C22706"/>
    <w:rsid w:val="00C23347"/>
    <w:rsid w:val="00C26146"/>
    <w:rsid w:val="00C265C9"/>
    <w:rsid w:val="00C27604"/>
    <w:rsid w:val="00C27746"/>
    <w:rsid w:val="00C27848"/>
    <w:rsid w:val="00C30193"/>
    <w:rsid w:val="00C302AF"/>
    <w:rsid w:val="00C304B3"/>
    <w:rsid w:val="00C30549"/>
    <w:rsid w:val="00C310F0"/>
    <w:rsid w:val="00C31E50"/>
    <w:rsid w:val="00C31FCD"/>
    <w:rsid w:val="00C3371D"/>
    <w:rsid w:val="00C33E81"/>
    <w:rsid w:val="00C3428F"/>
    <w:rsid w:val="00C3442F"/>
    <w:rsid w:val="00C34674"/>
    <w:rsid w:val="00C3573D"/>
    <w:rsid w:val="00C35ED5"/>
    <w:rsid w:val="00C363D7"/>
    <w:rsid w:val="00C3769A"/>
    <w:rsid w:val="00C403E1"/>
    <w:rsid w:val="00C4282C"/>
    <w:rsid w:val="00C42DEA"/>
    <w:rsid w:val="00C43F36"/>
    <w:rsid w:val="00C4437C"/>
    <w:rsid w:val="00C446C1"/>
    <w:rsid w:val="00C447A8"/>
    <w:rsid w:val="00C44E36"/>
    <w:rsid w:val="00C46040"/>
    <w:rsid w:val="00C46F5D"/>
    <w:rsid w:val="00C47A15"/>
    <w:rsid w:val="00C47B92"/>
    <w:rsid w:val="00C5224E"/>
    <w:rsid w:val="00C52D47"/>
    <w:rsid w:val="00C52E55"/>
    <w:rsid w:val="00C53A49"/>
    <w:rsid w:val="00C54833"/>
    <w:rsid w:val="00C54982"/>
    <w:rsid w:val="00C5506C"/>
    <w:rsid w:val="00C5676E"/>
    <w:rsid w:val="00C56878"/>
    <w:rsid w:val="00C569DA"/>
    <w:rsid w:val="00C57D2F"/>
    <w:rsid w:val="00C57D95"/>
    <w:rsid w:val="00C6094B"/>
    <w:rsid w:val="00C6155F"/>
    <w:rsid w:val="00C61DD2"/>
    <w:rsid w:val="00C621B6"/>
    <w:rsid w:val="00C6259D"/>
    <w:rsid w:val="00C62CE8"/>
    <w:rsid w:val="00C6300B"/>
    <w:rsid w:val="00C638A2"/>
    <w:rsid w:val="00C63D1D"/>
    <w:rsid w:val="00C64AE7"/>
    <w:rsid w:val="00C6636F"/>
    <w:rsid w:val="00C66B20"/>
    <w:rsid w:val="00C67238"/>
    <w:rsid w:val="00C70368"/>
    <w:rsid w:val="00C709BF"/>
    <w:rsid w:val="00C70BAF"/>
    <w:rsid w:val="00C7299A"/>
    <w:rsid w:val="00C72CC7"/>
    <w:rsid w:val="00C750C7"/>
    <w:rsid w:val="00C755EC"/>
    <w:rsid w:val="00C76558"/>
    <w:rsid w:val="00C76D70"/>
    <w:rsid w:val="00C80124"/>
    <w:rsid w:val="00C8068C"/>
    <w:rsid w:val="00C80E5A"/>
    <w:rsid w:val="00C8135C"/>
    <w:rsid w:val="00C816F8"/>
    <w:rsid w:val="00C81AA2"/>
    <w:rsid w:val="00C82354"/>
    <w:rsid w:val="00C8379A"/>
    <w:rsid w:val="00C83E27"/>
    <w:rsid w:val="00C84DF2"/>
    <w:rsid w:val="00C85095"/>
    <w:rsid w:val="00C866B3"/>
    <w:rsid w:val="00C86C77"/>
    <w:rsid w:val="00C8702B"/>
    <w:rsid w:val="00C879B3"/>
    <w:rsid w:val="00C87CD7"/>
    <w:rsid w:val="00C908FA"/>
    <w:rsid w:val="00C90943"/>
    <w:rsid w:val="00C9124E"/>
    <w:rsid w:val="00C91A28"/>
    <w:rsid w:val="00C9202C"/>
    <w:rsid w:val="00C9224C"/>
    <w:rsid w:val="00C92DC5"/>
    <w:rsid w:val="00C92DCC"/>
    <w:rsid w:val="00C932AF"/>
    <w:rsid w:val="00C94497"/>
    <w:rsid w:val="00C94861"/>
    <w:rsid w:val="00C94CDC"/>
    <w:rsid w:val="00C95090"/>
    <w:rsid w:val="00C95CA7"/>
    <w:rsid w:val="00C96715"/>
    <w:rsid w:val="00C96F0F"/>
    <w:rsid w:val="00C97A5C"/>
    <w:rsid w:val="00CA0AC2"/>
    <w:rsid w:val="00CA0B1C"/>
    <w:rsid w:val="00CA371A"/>
    <w:rsid w:val="00CA377A"/>
    <w:rsid w:val="00CA3F89"/>
    <w:rsid w:val="00CA4005"/>
    <w:rsid w:val="00CA4296"/>
    <w:rsid w:val="00CA4B5C"/>
    <w:rsid w:val="00CA4EEC"/>
    <w:rsid w:val="00CA6B79"/>
    <w:rsid w:val="00CA6BAF"/>
    <w:rsid w:val="00CA7CB5"/>
    <w:rsid w:val="00CB13A4"/>
    <w:rsid w:val="00CB15C0"/>
    <w:rsid w:val="00CB2871"/>
    <w:rsid w:val="00CB2DE2"/>
    <w:rsid w:val="00CB484B"/>
    <w:rsid w:val="00CB7554"/>
    <w:rsid w:val="00CB796B"/>
    <w:rsid w:val="00CB7F4C"/>
    <w:rsid w:val="00CC0086"/>
    <w:rsid w:val="00CC028A"/>
    <w:rsid w:val="00CC0422"/>
    <w:rsid w:val="00CC0BB9"/>
    <w:rsid w:val="00CC0E70"/>
    <w:rsid w:val="00CC17E1"/>
    <w:rsid w:val="00CC212E"/>
    <w:rsid w:val="00CC279F"/>
    <w:rsid w:val="00CC2A59"/>
    <w:rsid w:val="00CC313C"/>
    <w:rsid w:val="00CC3B7B"/>
    <w:rsid w:val="00CC487A"/>
    <w:rsid w:val="00CC563A"/>
    <w:rsid w:val="00CC593D"/>
    <w:rsid w:val="00CC6CE3"/>
    <w:rsid w:val="00CC6FCA"/>
    <w:rsid w:val="00CD0027"/>
    <w:rsid w:val="00CD050B"/>
    <w:rsid w:val="00CD0F17"/>
    <w:rsid w:val="00CD11B7"/>
    <w:rsid w:val="00CD1C50"/>
    <w:rsid w:val="00CD1F76"/>
    <w:rsid w:val="00CD1FF8"/>
    <w:rsid w:val="00CD32C7"/>
    <w:rsid w:val="00CD36A6"/>
    <w:rsid w:val="00CD4937"/>
    <w:rsid w:val="00CD57FA"/>
    <w:rsid w:val="00CD58C3"/>
    <w:rsid w:val="00CD5AA3"/>
    <w:rsid w:val="00CD5F0E"/>
    <w:rsid w:val="00CD677C"/>
    <w:rsid w:val="00CD6C31"/>
    <w:rsid w:val="00CD6DAC"/>
    <w:rsid w:val="00CE1513"/>
    <w:rsid w:val="00CE1980"/>
    <w:rsid w:val="00CE219E"/>
    <w:rsid w:val="00CE2FD3"/>
    <w:rsid w:val="00CE3F84"/>
    <w:rsid w:val="00CE40EE"/>
    <w:rsid w:val="00CE4CD5"/>
    <w:rsid w:val="00CE4D88"/>
    <w:rsid w:val="00CE5141"/>
    <w:rsid w:val="00CE567D"/>
    <w:rsid w:val="00CE684E"/>
    <w:rsid w:val="00CE7A52"/>
    <w:rsid w:val="00CE7D3C"/>
    <w:rsid w:val="00CE7D58"/>
    <w:rsid w:val="00CE7F8A"/>
    <w:rsid w:val="00CF02BB"/>
    <w:rsid w:val="00CF04FA"/>
    <w:rsid w:val="00CF0D3E"/>
    <w:rsid w:val="00CF0D3F"/>
    <w:rsid w:val="00CF1918"/>
    <w:rsid w:val="00CF245F"/>
    <w:rsid w:val="00CF25B7"/>
    <w:rsid w:val="00CF25F7"/>
    <w:rsid w:val="00CF2BA6"/>
    <w:rsid w:val="00CF4324"/>
    <w:rsid w:val="00CF4570"/>
    <w:rsid w:val="00CF4A0C"/>
    <w:rsid w:val="00CF4A37"/>
    <w:rsid w:val="00CF4D0F"/>
    <w:rsid w:val="00CF62AB"/>
    <w:rsid w:val="00CF783E"/>
    <w:rsid w:val="00CF7A1B"/>
    <w:rsid w:val="00CF7B5B"/>
    <w:rsid w:val="00D000C3"/>
    <w:rsid w:val="00D01114"/>
    <w:rsid w:val="00D02223"/>
    <w:rsid w:val="00D0235A"/>
    <w:rsid w:val="00D02BF4"/>
    <w:rsid w:val="00D03BBC"/>
    <w:rsid w:val="00D03D64"/>
    <w:rsid w:val="00D040AB"/>
    <w:rsid w:val="00D04133"/>
    <w:rsid w:val="00D04A67"/>
    <w:rsid w:val="00D05217"/>
    <w:rsid w:val="00D05284"/>
    <w:rsid w:val="00D0599E"/>
    <w:rsid w:val="00D05ACB"/>
    <w:rsid w:val="00D06367"/>
    <w:rsid w:val="00D079A4"/>
    <w:rsid w:val="00D10162"/>
    <w:rsid w:val="00D10716"/>
    <w:rsid w:val="00D10BE6"/>
    <w:rsid w:val="00D13171"/>
    <w:rsid w:val="00D135A6"/>
    <w:rsid w:val="00D137FC"/>
    <w:rsid w:val="00D13A58"/>
    <w:rsid w:val="00D14009"/>
    <w:rsid w:val="00D15558"/>
    <w:rsid w:val="00D15BCE"/>
    <w:rsid w:val="00D17358"/>
    <w:rsid w:val="00D17A44"/>
    <w:rsid w:val="00D2055C"/>
    <w:rsid w:val="00D21200"/>
    <w:rsid w:val="00D213BA"/>
    <w:rsid w:val="00D232DB"/>
    <w:rsid w:val="00D23562"/>
    <w:rsid w:val="00D239B5"/>
    <w:rsid w:val="00D26453"/>
    <w:rsid w:val="00D26B4C"/>
    <w:rsid w:val="00D27D65"/>
    <w:rsid w:val="00D302E4"/>
    <w:rsid w:val="00D303C3"/>
    <w:rsid w:val="00D3081B"/>
    <w:rsid w:val="00D309A2"/>
    <w:rsid w:val="00D30BE0"/>
    <w:rsid w:val="00D31DAF"/>
    <w:rsid w:val="00D32E63"/>
    <w:rsid w:val="00D337FD"/>
    <w:rsid w:val="00D33A1D"/>
    <w:rsid w:val="00D33F22"/>
    <w:rsid w:val="00D342FF"/>
    <w:rsid w:val="00D34982"/>
    <w:rsid w:val="00D349F9"/>
    <w:rsid w:val="00D35245"/>
    <w:rsid w:val="00D35709"/>
    <w:rsid w:val="00D36A6E"/>
    <w:rsid w:val="00D40B0D"/>
    <w:rsid w:val="00D411AC"/>
    <w:rsid w:val="00D412F9"/>
    <w:rsid w:val="00D418DC"/>
    <w:rsid w:val="00D43995"/>
    <w:rsid w:val="00D44350"/>
    <w:rsid w:val="00D45360"/>
    <w:rsid w:val="00D45590"/>
    <w:rsid w:val="00D45DAF"/>
    <w:rsid w:val="00D45FDA"/>
    <w:rsid w:val="00D47E20"/>
    <w:rsid w:val="00D47EA0"/>
    <w:rsid w:val="00D50F20"/>
    <w:rsid w:val="00D51F69"/>
    <w:rsid w:val="00D520B4"/>
    <w:rsid w:val="00D52B39"/>
    <w:rsid w:val="00D5331D"/>
    <w:rsid w:val="00D54122"/>
    <w:rsid w:val="00D545CA"/>
    <w:rsid w:val="00D55593"/>
    <w:rsid w:val="00D55B7F"/>
    <w:rsid w:val="00D6014C"/>
    <w:rsid w:val="00D6067D"/>
    <w:rsid w:val="00D61406"/>
    <w:rsid w:val="00D61A43"/>
    <w:rsid w:val="00D62415"/>
    <w:rsid w:val="00D6259E"/>
    <w:rsid w:val="00D62925"/>
    <w:rsid w:val="00D64C11"/>
    <w:rsid w:val="00D66B65"/>
    <w:rsid w:val="00D6765A"/>
    <w:rsid w:val="00D70A2D"/>
    <w:rsid w:val="00D711F6"/>
    <w:rsid w:val="00D7200D"/>
    <w:rsid w:val="00D7263E"/>
    <w:rsid w:val="00D7275F"/>
    <w:rsid w:val="00D72AF8"/>
    <w:rsid w:val="00D75062"/>
    <w:rsid w:val="00D755BE"/>
    <w:rsid w:val="00D771AE"/>
    <w:rsid w:val="00D77A03"/>
    <w:rsid w:val="00D77EF0"/>
    <w:rsid w:val="00D80526"/>
    <w:rsid w:val="00D80851"/>
    <w:rsid w:val="00D812CF"/>
    <w:rsid w:val="00D82FE1"/>
    <w:rsid w:val="00D8347F"/>
    <w:rsid w:val="00D841E6"/>
    <w:rsid w:val="00D8443E"/>
    <w:rsid w:val="00D84B31"/>
    <w:rsid w:val="00D85439"/>
    <w:rsid w:val="00D85A0F"/>
    <w:rsid w:val="00D860D1"/>
    <w:rsid w:val="00D8649A"/>
    <w:rsid w:val="00D90C7E"/>
    <w:rsid w:val="00D924D1"/>
    <w:rsid w:val="00D92FFE"/>
    <w:rsid w:val="00D932A5"/>
    <w:rsid w:val="00D932D3"/>
    <w:rsid w:val="00D9366A"/>
    <w:rsid w:val="00D94561"/>
    <w:rsid w:val="00D9462C"/>
    <w:rsid w:val="00D96193"/>
    <w:rsid w:val="00D96844"/>
    <w:rsid w:val="00D9702E"/>
    <w:rsid w:val="00D9719E"/>
    <w:rsid w:val="00D97404"/>
    <w:rsid w:val="00DA0DEA"/>
    <w:rsid w:val="00DA1190"/>
    <w:rsid w:val="00DA1948"/>
    <w:rsid w:val="00DA19D6"/>
    <w:rsid w:val="00DA2CC9"/>
    <w:rsid w:val="00DA2D72"/>
    <w:rsid w:val="00DA35F7"/>
    <w:rsid w:val="00DA3F6B"/>
    <w:rsid w:val="00DA4E88"/>
    <w:rsid w:val="00DA4F8C"/>
    <w:rsid w:val="00DA50D2"/>
    <w:rsid w:val="00DA536C"/>
    <w:rsid w:val="00DA5CD7"/>
    <w:rsid w:val="00DA5EF6"/>
    <w:rsid w:val="00DA60E1"/>
    <w:rsid w:val="00DA6213"/>
    <w:rsid w:val="00DA683E"/>
    <w:rsid w:val="00DA712D"/>
    <w:rsid w:val="00DA7387"/>
    <w:rsid w:val="00DA7432"/>
    <w:rsid w:val="00DA78B9"/>
    <w:rsid w:val="00DA7B43"/>
    <w:rsid w:val="00DB003C"/>
    <w:rsid w:val="00DB1095"/>
    <w:rsid w:val="00DB138C"/>
    <w:rsid w:val="00DB16DA"/>
    <w:rsid w:val="00DB17EE"/>
    <w:rsid w:val="00DB1FDB"/>
    <w:rsid w:val="00DB21D6"/>
    <w:rsid w:val="00DB27DB"/>
    <w:rsid w:val="00DB2D58"/>
    <w:rsid w:val="00DB309E"/>
    <w:rsid w:val="00DB37E4"/>
    <w:rsid w:val="00DB4043"/>
    <w:rsid w:val="00DB4295"/>
    <w:rsid w:val="00DB4306"/>
    <w:rsid w:val="00DB4499"/>
    <w:rsid w:val="00DB78FF"/>
    <w:rsid w:val="00DC105F"/>
    <w:rsid w:val="00DC143E"/>
    <w:rsid w:val="00DC1853"/>
    <w:rsid w:val="00DC2449"/>
    <w:rsid w:val="00DC258D"/>
    <w:rsid w:val="00DC2FE1"/>
    <w:rsid w:val="00DC30D6"/>
    <w:rsid w:val="00DC32BB"/>
    <w:rsid w:val="00DC375D"/>
    <w:rsid w:val="00DC4093"/>
    <w:rsid w:val="00DC424A"/>
    <w:rsid w:val="00DC4282"/>
    <w:rsid w:val="00DC477C"/>
    <w:rsid w:val="00DC4C19"/>
    <w:rsid w:val="00DC4E5E"/>
    <w:rsid w:val="00DC6DE1"/>
    <w:rsid w:val="00DC71A9"/>
    <w:rsid w:val="00DC75C4"/>
    <w:rsid w:val="00DD13AF"/>
    <w:rsid w:val="00DD1435"/>
    <w:rsid w:val="00DD33B0"/>
    <w:rsid w:val="00DD34B8"/>
    <w:rsid w:val="00DD3A3A"/>
    <w:rsid w:val="00DD4555"/>
    <w:rsid w:val="00DD4BE5"/>
    <w:rsid w:val="00DD6274"/>
    <w:rsid w:val="00DD6631"/>
    <w:rsid w:val="00DD70CB"/>
    <w:rsid w:val="00DE0276"/>
    <w:rsid w:val="00DE02B5"/>
    <w:rsid w:val="00DE18F1"/>
    <w:rsid w:val="00DE2870"/>
    <w:rsid w:val="00DE29FB"/>
    <w:rsid w:val="00DE2B94"/>
    <w:rsid w:val="00DE456A"/>
    <w:rsid w:val="00DE4804"/>
    <w:rsid w:val="00DE64A6"/>
    <w:rsid w:val="00DE662C"/>
    <w:rsid w:val="00DE6B3C"/>
    <w:rsid w:val="00DE79B3"/>
    <w:rsid w:val="00DF06F0"/>
    <w:rsid w:val="00DF1593"/>
    <w:rsid w:val="00DF198D"/>
    <w:rsid w:val="00DF2C55"/>
    <w:rsid w:val="00DF595A"/>
    <w:rsid w:val="00DF5D11"/>
    <w:rsid w:val="00DF6158"/>
    <w:rsid w:val="00DF6451"/>
    <w:rsid w:val="00DF6DA0"/>
    <w:rsid w:val="00DF7D8A"/>
    <w:rsid w:val="00E005EF"/>
    <w:rsid w:val="00E01442"/>
    <w:rsid w:val="00E01F35"/>
    <w:rsid w:val="00E023EF"/>
    <w:rsid w:val="00E02712"/>
    <w:rsid w:val="00E03707"/>
    <w:rsid w:val="00E03CC7"/>
    <w:rsid w:val="00E04931"/>
    <w:rsid w:val="00E0548F"/>
    <w:rsid w:val="00E064D3"/>
    <w:rsid w:val="00E0654F"/>
    <w:rsid w:val="00E07DEF"/>
    <w:rsid w:val="00E07E04"/>
    <w:rsid w:val="00E10BAD"/>
    <w:rsid w:val="00E11437"/>
    <w:rsid w:val="00E11689"/>
    <w:rsid w:val="00E11FAF"/>
    <w:rsid w:val="00E13072"/>
    <w:rsid w:val="00E14ADD"/>
    <w:rsid w:val="00E1617F"/>
    <w:rsid w:val="00E204FF"/>
    <w:rsid w:val="00E21475"/>
    <w:rsid w:val="00E21F16"/>
    <w:rsid w:val="00E21F1B"/>
    <w:rsid w:val="00E23018"/>
    <w:rsid w:val="00E23209"/>
    <w:rsid w:val="00E255EE"/>
    <w:rsid w:val="00E265BB"/>
    <w:rsid w:val="00E26938"/>
    <w:rsid w:val="00E26B35"/>
    <w:rsid w:val="00E26D59"/>
    <w:rsid w:val="00E26FD2"/>
    <w:rsid w:val="00E27C54"/>
    <w:rsid w:val="00E313C7"/>
    <w:rsid w:val="00E3184E"/>
    <w:rsid w:val="00E31E4B"/>
    <w:rsid w:val="00E33B06"/>
    <w:rsid w:val="00E340F6"/>
    <w:rsid w:val="00E34196"/>
    <w:rsid w:val="00E362B5"/>
    <w:rsid w:val="00E37162"/>
    <w:rsid w:val="00E37C6B"/>
    <w:rsid w:val="00E4162D"/>
    <w:rsid w:val="00E4217C"/>
    <w:rsid w:val="00E425EB"/>
    <w:rsid w:val="00E42E76"/>
    <w:rsid w:val="00E43CDF"/>
    <w:rsid w:val="00E45192"/>
    <w:rsid w:val="00E456A5"/>
    <w:rsid w:val="00E45F6D"/>
    <w:rsid w:val="00E466D0"/>
    <w:rsid w:val="00E46966"/>
    <w:rsid w:val="00E469EA"/>
    <w:rsid w:val="00E4705C"/>
    <w:rsid w:val="00E47556"/>
    <w:rsid w:val="00E515E6"/>
    <w:rsid w:val="00E53A1D"/>
    <w:rsid w:val="00E54D51"/>
    <w:rsid w:val="00E54D5D"/>
    <w:rsid w:val="00E55528"/>
    <w:rsid w:val="00E55740"/>
    <w:rsid w:val="00E56242"/>
    <w:rsid w:val="00E56BA8"/>
    <w:rsid w:val="00E56FCC"/>
    <w:rsid w:val="00E57077"/>
    <w:rsid w:val="00E60436"/>
    <w:rsid w:val="00E60462"/>
    <w:rsid w:val="00E608D5"/>
    <w:rsid w:val="00E60D91"/>
    <w:rsid w:val="00E61468"/>
    <w:rsid w:val="00E615C7"/>
    <w:rsid w:val="00E62092"/>
    <w:rsid w:val="00E62506"/>
    <w:rsid w:val="00E625C3"/>
    <w:rsid w:val="00E63688"/>
    <w:rsid w:val="00E6370B"/>
    <w:rsid w:val="00E63AF6"/>
    <w:rsid w:val="00E647C3"/>
    <w:rsid w:val="00E65584"/>
    <w:rsid w:val="00E6642F"/>
    <w:rsid w:val="00E706F6"/>
    <w:rsid w:val="00E70CC8"/>
    <w:rsid w:val="00E71CE8"/>
    <w:rsid w:val="00E71E6E"/>
    <w:rsid w:val="00E7247E"/>
    <w:rsid w:val="00E72717"/>
    <w:rsid w:val="00E7315B"/>
    <w:rsid w:val="00E7470F"/>
    <w:rsid w:val="00E7480D"/>
    <w:rsid w:val="00E74857"/>
    <w:rsid w:val="00E751E0"/>
    <w:rsid w:val="00E755C5"/>
    <w:rsid w:val="00E75FC7"/>
    <w:rsid w:val="00E76C45"/>
    <w:rsid w:val="00E775C7"/>
    <w:rsid w:val="00E804E7"/>
    <w:rsid w:val="00E812BB"/>
    <w:rsid w:val="00E812C6"/>
    <w:rsid w:val="00E8174D"/>
    <w:rsid w:val="00E83C50"/>
    <w:rsid w:val="00E83CFF"/>
    <w:rsid w:val="00E846FD"/>
    <w:rsid w:val="00E84E3E"/>
    <w:rsid w:val="00E86A8B"/>
    <w:rsid w:val="00E90625"/>
    <w:rsid w:val="00E91FFE"/>
    <w:rsid w:val="00E930BD"/>
    <w:rsid w:val="00E93591"/>
    <w:rsid w:val="00E94F96"/>
    <w:rsid w:val="00E95929"/>
    <w:rsid w:val="00E95AEE"/>
    <w:rsid w:val="00E95B63"/>
    <w:rsid w:val="00E960BE"/>
    <w:rsid w:val="00E96B2E"/>
    <w:rsid w:val="00E96BA8"/>
    <w:rsid w:val="00E96FCC"/>
    <w:rsid w:val="00E9762E"/>
    <w:rsid w:val="00EA0423"/>
    <w:rsid w:val="00EA08B9"/>
    <w:rsid w:val="00EA0939"/>
    <w:rsid w:val="00EA0C99"/>
    <w:rsid w:val="00EA0D6D"/>
    <w:rsid w:val="00EA16D0"/>
    <w:rsid w:val="00EA1E7F"/>
    <w:rsid w:val="00EA2FDC"/>
    <w:rsid w:val="00EA43CB"/>
    <w:rsid w:val="00EA44BD"/>
    <w:rsid w:val="00EA55E9"/>
    <w:rsid w:val="00EA5977"/>
    <w:rsid w:val="00EA5BA3"/>
    <w:rsid w:val="00EA64A1"/>
    <w:rsid w:val="00EA6F13"/>
    <w:rsid w:val="00EA6FA0"/>
    <w:rsid w:val="00EB07EA"/>
    <w:rsid w:val="00EB0A98"/>
    <w:rsid w:val="00EB0D32"/>
    <w:rsid w:val="00EB1E2E"/>
    <w:rsid w:val="00EB2304"/>
    <w:rsid w:val="00EB2D3D"/>
    <w:rsid w:val="00EB3510"/>
    <w:rsid w:val="00EB36BB"/>
    <w:rsid w:val="00EB422D"/>
    <w:rsid w:val="00EB4570"/>
    <w:rsid w:val="00EB6826"/>
    <w:rsid w:val="00EB6B4D"/>
    <w:rsid w:val="00EB6C55"/>
    <w:rsid w:val="00EB7365"/>
    <w:rsid w:val="00EB7E34"/>
    <w:rsid w:val="00EC0840"/>
    <w:rsid w:val="00EC0C82"/>
    <w:rsid w:val="00EC0FD2"/>
    <w:rsid w:val="00EC1686"/>
    <w:rsid w:val="00EC19B8"/>
    <w:rsid w:val="00EC1FE4"/>
    <w:rsid w:val="00EC31E9"/>
    <w:rsid w:val="00EC3C27"/>
    <w:rsid w:val="00EC43C3"/>
    <w:rsid w:val="00EC50AE"/>
    <w:rsid w:val="00EC571D"/>
    <w:rsid w:val="00EC5C58"/>
    <w:rsid w:val="00EC5D80"/>
    <w:rsid w:val="00EC5E9B"/>
    <w:rsid w:val="00EC69AA"/>
    <w:rsid w:val="00EC6C9F"/>
    <w:rsid w:val="00EC739C"/>
    <w:rsid w:val="00EC7CE6"/>
    <w:rsid w:val="00ED013B"/>
    <w:rsid w:val="00ED0CEB"/>
    <w:rsid w:val="00ED0F2B"/>
    <w:rsid w:val="00ED1396"/>
    <w:rsid w:val="00ED1C14"/>
    <w:rsid w:val="00ED24D7"/>
    <w:rsid w:val="00ED2BDE"/>
    <w:rsid w:val="00ED3585"/>
    <w:rsid w:val="00ED4800"/>
    <w:rsid w:val="00ED718C"/>
    <w:rsid w:val="00EE054D"/>
    <w:rsid w:val="00EE0DEE"/>
    <w:rsid w:val="00EE1016"/>
    <w:rsid w:val="00EE1D72"/>
    <w:rsid w:val="00EE2EDB"/>
    <w:rsid w:val="00EE3321"/>
    <w:rsid w:val="00EE4007"/>
    <w:rsid w:val="00EE4793"/>
    <w:rsid w:val="00EE53FF"/>
    <w:rsid w:val="00EE6A95"/>
    <w:rsid w:val="00EE7364"/>
    <w:rsid w:val="00EF30AE"/>
    <w:rsid w:val="00EF471C"/>
    <w:rsid w:val="00EF4BE8"/>
    <w:rsid w:val="00EF529A"/>
    <w:rsid w:val="00EF5476"/>
    <w:rsid w:val="00EF5576"/>
    <w:rsid w:val="00EF56B4"/>
    <w:rsid w:val="00EF5862"/>
    <w:rsid w:val="00EF636A"/>
    <w:rsid w:val="00EF7D7F"/>
    <w:rsid w:val="00F00123"/>
    <w:rsid w:val="00F00790"/>
    <w:rsid w:val="00F00C3D"/>
    <w:rsid w:val="00F013EA"/>
    <w:rsid w:val="00F017FD"/>
    <w:rsid w:val="00F03452"/>
    <w:rsid w:val="00F04741"/>
    <w:rsid w:val="00F0647D"/>
    <w:rsid w:val="00F07930"/>
    <w:rsid w:val="00F07FAA"/>
    <w:rsid w:val="00F101D2"/>
    <w:rsid w:val="00F10200"/>
    <w:rsid w:val="00F1052F"/>
    <w:rsid w:val="00F113B1"/>
    <w:rsid w:val="00F1143E"/>
    <w:rsid w:val="00F11B48"/>
    <w:rsid w:val="00F11CD0"/>
    <w:rsid w:val="00F12FE7"/>
    <w:rsid w:val="00F138B9"/>
    <w:rsid w:val="00F1406B"/>
    <w:rsid w:val="00F14984"/>
    <w:rsid w:val="00F14C5D"/>
    <w:rsid w:val="00F1554F"/>
    <w:rsid w:val="00F178E2"/>
    <w:rsid w:val="00F17964"/>
    <w:rsid w:val="00F17D78"/>
    <w:rsid w:val="00F204D9"/>
    <w:rsid w:val="00F20A86"/>
    <w:rsid w:val="00F21FF5"/>
    <w:rsid w:val="00F2242E"/>
    <w:rsid w:val="00F22A1A"/>
    <w:rsid w:val="00F23B99"/>
    <w:rsid w:val="00F24684"/>
    <w:rsid w:val="00F24DD8"/>
    <w:rsid w:val="00F24FED"/>
    <w:rsid w:val="00F26185"/>
    <w:rsid w:val="00F2671B"/>
    <w:rsid w:val="00F26F92"/>
    <w:rsid w:val="00F30491"/>
    <w:rsid w:val="00F305E7"/>
    <w:rsid w:val="00F30915"/>
    <w:rsid w:val="00F31060"/>
    <w:rsid w:val="00F32FDD"/>
    <w:rsid w:val="00F331B2"/>
    <w:rsid w:val="00F33A8A"/>
    <w:rsid w:val="00F33ADD"/>
    <w:rsid w:val="00F34908"/>
    <w:rsid w:val="00F354C1"/>
    <w:rsid w:val="00F356B6"/>
    <w:rsid w:val="00F35C93"/>
    <w:rsid w:val="00F36156"/>
    <w:rsid w:val="00F3689F"/>
    <w:rsid w:val="00F3700C"/>
    <w:rsid w:val="00F3715A"/>
    <w:rsid w:val="00F377D0"/>
    <w:rsid w:val="00F37C4A"/>
    <w:rsid w:val="00F40279"/>
    <w:rsid w:val="00F41750"/>
    <w:rsid w:val="00F41CEB"/>
    <w:rsid w:val="00F42031"/>
    <w:rsid w:val="00F42156"/>
    <w:rsid w:val="00F42B4D"/>
    <w:rsid w:val="00F4374A"/>
    <w:rsid w:val="00F4379B"/>
    <w:rsid w:val="00F43EF4"/>
    <w:rsid w:val="00F44612"/>
    <w:rsid w:val="00F44933"/>
    <w:rsid w:val="00F449F1"/>
    <w:rsid w:val="00F45433"/>
    <w:rsid w:val="00F46044"/>
    <w:rsid w:val="00F4739E"/>
    <w:rsid w:val="00F47F38"/>
    <w:rsid w:val="00F526E2"/>
    <w:rsid w:val="00F5298E"/>
    <w:rsid w:val="00F53244"/>
    <w:rsid w:val="00F53669"/>
    <w:rsid w:val="00F53A22"/>
    <w:rsid w:val="00F53C10"/>
    <w:rsid w:val="00F54B5A"/>
    <w:rsid w:val="00F55B05"/>
    <w:rsid w:val="00F55DB2"/>
    <w:rsid w:val="00F55EDD"/>
    <w:rsid w:val="00F55FF4"/>
    <w:rsid w:val="00F56FAE"/>
    <w:rsid w:val="00F57487"/>
    <w:rsid w:val="00F57B3C"/>
    <w:rsid w:val="00F6071A"/>
    <w:rsid w:val="00F61B0A"/>
    <w:rsid w:val="00F61E7A"/>
    <w:rsid w:val="00F63325"/>
    <w:rsid w:val="00F653E5"/>
    <w:rsid w:val="00F65577"/>
    <w:rsid w:val="00F66371"/>
    <w:rsid w:val="00F664E8"/>
    <w:rsid w:val="00F67A77"/>
    <w:rsid w:val="00F707D1"/>
    <w:rsid w:val="00F72F1E"/>
    <w:rsid w:val="00F74DF3"/>
    <w:rsid w:val="00F755BB"/>
    <w:rsid w:val="00F76A0D"/>
    <w:rsid w:val="00F76E1E"/>
    <w:rsid w:val="00F7790A"/>
    <w:rsid w:val="00F80D93"/>
    <w:rsid w:val="00F8162B"/>
    <w:rsid w:val="00F816DF"/>
    <w:rsid w:val="00F81A55"/>
    <w:rsid w:val="00F826B9"/>
    <w:rsid w:val="00F82F63"/>
    <w:rsid w:val="00F847EC"/>
    <w:rsid w:val="00F84E98"/>
    <w:rsid w:val="00F851AF"/>
    <w:rsid w:val="00F8634C"/>
    <w:rsid w:val="00F8662C"/>
    <w:rsid w:val="00F8695F"/>
    <w:rsid w:val="00F8717B"/>
    <w:rsid w:val="00F875C5"/>
    <w:rsid w:val="00F875C9"/>
    <w:rsid w:val="00F900E1"/>
    <w:rsid w:val="00F90B62"/>
    <w:rsid w:val="00F91F5F"/>
    <w:rsid w:val="00F924A6"/>
    <w:rsid w:val="00F92D13"/>
    <w:rsid w:val="00F92D4C"/>
    <w:rsid w:val="00F92F3F"/>
    <w:rsid w:val="00F93CDF"/>
    <w:rsid w:val="00F94485"/>
    <w:rsid w:val="00F94B16"/>
    <w:rsid w:val="00F95F48"/>
    <w:rsid w:val="00F97377"/>
    <w:rsid w:val="00F974C2"/>
    <w:rsid w:val="00F9785B"/>
    <w:rsid w:val="00F97B9A"/>
    <w:rsid w:val="00FA0761"/>
    <w:rsid w:val="00FA0D57"/>
    <w:rsid w:val="00FA2622"/>
    <w:rsid w:val="00FA3580"/>
    <w:rsid w:val="00FA3ECD"/>
    <w:rsid w:val="00FA3ED3"/>
    <w:rsid w:val="00FA6349"/>
    <w:rsid w:val="00FA7488"/>
    <w:rsid w:val="00FB0323"/>
    <w:rsid w:val="00FB15EA"/>
    <w:rsid w:val="00FB1CFC"/>
    <w:rsid w:val="00FB1E6F"/>
    <w:rsid w:val="00FB37A6"/>
    <w:rsid w:val="00FB48B2"/>
    <w:rsid w:val="00FB6259"/>
    <w:rsid w:val="00FB66B7"/>
    <w:rsid w:val="00FC1669"/>
    <w:rsid w:val="00FC2559"/>
    <w:rsid w:val="00FC284B"/>
    <w:rsid w:val="00FC2A9B"/>
    <w:rsid w:val="00FC3859"/>
    <w:rsid w:val="00FC48A0"/>
    <w:rsid w:val="00FC57B3"/>
    <w:rsid w:val="00FC6976"/>
    <w:rsid w:val="00FC6D8E"/>
    <w:rsid w:val="00FC6F7A"/>
    <w:rsid w:val="00FC745D"/>
    <w:rsid w:val="00FC7741"/>
    <w:rsid w:val="00FC7B93"/>
    <w:rsid w:val="00FD0894"/>
    <w:rsid w:val="00FD0BB4"/>
    <w:rsid w:val="00FD0FF2"/>
    <w:rsid w:val="00FD1B36"/>
    <w:rsid w:val="00FD211D"/>
    <w:rsid w:val="00FD23EF"/>
    <w:rsid w:val="00FD249D"/>
    <w:rsid w:val="00FD2CF2"/>
    <w:rsid w:val="00FD3355"/>
    <w:rsid w:val="00FD39C3"/>
    <w:rsid w:val="00FD3A27"/>
    <w:rsid w:val="00FD527F"/>
    <w:rsid w:val="00FD5352"/>
    <w:rsid w:val="00FD5B76"/>
    <w:rsid w:val="00FD694B"/>
    <w:rsid w:val="00FD74A8"/>
    <w:rsid w:val="00FD760F"/>
    <w:rsid w:val="00FE0A84"/>
    <w:rsid w:val="00FE134D"/>
    <w:rsid w:val="00FE16C5"/>
    <w:rsid w:val="00FE1985"/>
    <w:rsid w:val="00FE20D6"/>
    <w:rsid w:val="00FE44F0"/>
    <w:rsid w:val="00FE551C"/>
    <w:rsid w:val="00FE601B"/>
    <w:rsid w:val="00FE6C2A"/>
    <w:rsid w:val="00FE7522"/>
    <w:rsid w:val="00FE7588"/>
    <w:rsid w:val="00FF030B"/>
    <w:rsid w:val="00FF06C2"/>
    <w:rsid w:val="00FF1CFE"/>
    <w:rsid w:val="00FF24CB"/>
    <w:rsid w:val="00FF2A90"/>
    <w:rsid w:val="00FF4EC0"/>
    <w:rsid w:val="00FF5040"/>
    <w:rsid w:val="00FF52FF"/>
    <w:rsid w:val="00FF617A"/>
    <w:rsid w:val="00FF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C2C2F8"/>
  <w15:docId w15:val="{CA0F9EF6-165F-40F5-BCF4-AA604162A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C3AE6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lang w:eastAsia="en-US"/>
    </w:rPr>
  </w:style>
  <w:style w:type="paragraph" w:styleId="Heading1">
    <w:name w:val="heading 1"/>
    <w:basedOn w:val="Normal"/>
    <w:next w:val="Heading2"/>
    <w:autoRedefine/>
    <w:qFormat/>
    <w:rsid w:val="00347402"/>
    <w:pPr>
      <w:numPr>
        <w:numId w:val="8"/>
      </w:numPr>
      <w:spacing w:before="120" w:after="120"/>
      <w:outlineLvl w:val="0"/>
    </w:pPr>
    <w:rPr>
      <w:b/>
      <w:caps/>
      <w:kern w:val="28"/>
      <w:sz w:val="28"/>
      <w:szCs w:val="28"/>
    </w:rPr>
  </w:style>
  <w:style w:type="paragraph" w:styleId="Heading2">
    <w:name w:val="heading 2"/>
    <w:basedOn w:val="Normal"/>
    <w:next w:val="Body"/>
    <w:link w:val="Heading2Char"/>
    <w:autoRedefine/>
    <w:qFormat/>
    <w:rsid w:val="00AB3795"/>
    <w:pPr>
      <w:numPr>
        <w:ilvl w:val="1"/>
        <w:numId w:val="8"/>
      </w:numPr>
      <w:tabs>
        <w:tab w:val="left" w:pos="1134"/>
      </w:tabs>
      <w:spacing w:before="60" w:after="60"/>
      <w:outlineLvl w:val="1"/>
    </w:pPr>
    <w:rPr>
      <w:b/>
      <w:caps/>
      <w:kern w:val="24"/>
      <w:sz w:val="24"/>
      <w:szCs w:val="24"/>
    </w:rPr>
  </w:style>
  <w:style w:type="paragraph" w:styleId="Heading3">
    <w:name w:val="heading 3"/>
    <w:basedOn w:val="Normal"/>
    <w:next w:val="Body"/>
    <w:autoRedefine/>
    <w:qFormat/>
    <w:rsid w:val="00CE4D88"/>
    <w:pPr>
      <w:keepNext/>
      <w:numPr>
        <w:ilvl w:val="2"/>
        <w:numId w:val="8"/>
      </w:numPr>
      <w:tabs>
        <w:tab w:val="left" w:pos="1027"/>
      </w:tabs>
      <w:spacing w:before="60" w:after="60"/>
      <w:outlineLvl w:val="2"/>
    </w:pPr>
    <w:rPr>
      <w:b/>
      <w:sz w:val="22"/>
      <w:szCs w:val="22"/>
    </w:rPr>
  </w:style>
  <w:style w:type="paragraph" w:styleId="Heading4">
    <w:name w:val="heading 4"/>
    <w:basedOn w:val="Heading3"/>
    <w:link w:val="Heading4Char"/>
    <w:autoRedefine/>
    <w:qFormat/>
    <w:rsid w:val="00CE4D88"/>
    <w:pPr>
      <w:numPr>
        <w:ilvl w:val="3"/>
      </w:numPr>
      <w:tabs>
        <w:tab w:val="clear" w:pos="1027"/>
        <w:tab w:val="left" w:pos="1185"/>
      </w:tabs>
      <w:outlineLvl w:val="3"/>
    </w:pPr>
  </w:style>
  <w:style w:type="paragraph" w:styleId="Heading5">
    <w:name w:val="heading 5"/>
    <w:basedOn w:val="Normal"/>
    <w:next w:val="Normal"/>
    <w:autoRedefine/>
    <w:qFormat/>
    <w:rsid w:val="00CE4D88"/>
    <w:pPr>
      <w:numPr>
        <w:ilvl w:val="4"/>
        <w:numId w:val="8"/>
      </w:numPr>
      <w:spacing w:before="60" w:after="120"/>
      <w:outlineLvl w:val="4"/>
    </w:pPr>
    <w:rPr>
      <w:b/>
      <w:i/>
      <w:sz w:val="22"/>
      <w:szCs w:val="22"/>
    </w:rPr>
  </w:style>
  <w:style w:type="paragraph" w:styleId="Heading6">
    <w:name w:val="heading 6"/>
    <w:basedOn w:val="Normal"/>
    <w:next w:val="Normal"/>
    <w:qFormat/>
    <w:rsid w:val="00CE4D88"/>
    <w:pPr>
      <w:numPr>
        <w:ilvl w:val="5"/>
        <w:numId w:val="8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7A2434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A2434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7A2434"/>
    <w:p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TOC1">
    <w:name w:val="toc 1"/>
    <w:basedOn w:val="Normal"/>
    <w:next w:val="Normal"/>
    <w:uiPriority w:val="39"/>
    <w:rsid w:val="003F4324"/>
    <w:pPr>
      <w:tabs>
        <w:tab w:val="left" w:pos="567"/>
        <w:tab w:val="right" w:leader="dot" w:pos="9758"/>
      </w:tabs>
      <w:spacing w:before="120" w:after="60"/>
    </w:pPr>
    <w:rPr>
      <w:b/>
      <w:bCs/>
      <w:noProof/>
    </w:rPr>
  </w:style>
  <w:style w:type="paragraph" w:styleId="TOC2">
    <w:name w:val="toc 2"/>
    <w:basedOn w:val="Normal"/>
    <w:next w:val="Normal"/>
    <w:uiPriority w:val="39"/>
    <w:rsid w:val="003F4324"/>
    <w:pPr>
      <w:tabs>
        <w:tab w:val="left" w:pos="794"/>
        <w:tab w:val="right" w:leader="dot" w:pos="9758"/>
      </w:tabs>
      <w:spacing w:before="60"/>
      <w:ind w:left="170"/>
    </w:pPr>
    <w:rPr>
      <w:iCs/>
      <w:noProof/>
    </w:rPr>
  </w:style>
  <w:style w:type="paragraph" w:styleId="TOC3">
    <w:name w:val="toc 3"/>
    <w:basedOn w:val="Normal"/>
    <w:next w:val="Normal"/>
    <w:autoRedefine/>
    <w:uiPriority w:val="39"/>
    <w:rsid w:val="003F4324"/>
    <w:pPr>
      <w:tabs>
        <w:tab w:val="left" w:pos="1134"/>
        <w:tab w:val="right" w:leader="dot" w:pos="9758"/>
      </w:tabs>
      <w:ind w:left="340"/>
    </w:pPr>
  </w:style>
  <w:style w:type="paragraph" w:styleId="TOC4">
    <w:name w:val="toc 4"/>
    <w:basedOn w:val="Normal"/>
    <w:next w:val="Normal"/>
    <w:uiPriority w:val="39"/>
    <w:rsid w:val="003F4324"/>
    <w:pPr>
      <w:tabs>
        <w:tab w:val="left" w:pos="1418"/>
        <w:tab w:val="right" w:leader="dot" w:pos="9758"/>
      </w:tabs>
      <w:ind w:left="510"/>
    </w:pPr>
  </w:style>
  <w:style w:type="paragraph" w:styleId="TOC5">
    <w:name w:val="toc 5"/>
    <w:basedOn w:val="Normal"/>
    <w:next w:val="Normal"/>
    <w:uiPriority w:val="39"/>
    <w:rsid w:val="00982E27"/>
    <w:pPr>
      <w:tabs>
        <w:tab w:val="left" w:pos="1247"/>
        <w:tab w:val="right" w:leader="dot" w:pos="9758"/>
      </w:tabs>
      <w:ind w:left="68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customStyle="1" w:styleId="Body">
    <w:name w:val="Body"/>
    <w:basedOn w:val="Normal"/>
    <w:link w:val="BodyChar"/>
    <w:autoRedefine/>
    <w:rsid w:val="000E210C"/>
    <w:pPr>
      <w:tabs>
        <w:tab w:val="left" w:pos="0"/>
        <w:tab w:val="left" w:pos="4536"/>
        <w:tab w:val="left" w:pos="5670"/>
      </w:tabs>
      <w:jc w:val="left"/>
    </w:pPr>
  </w:style>
  <w:style w:type="paragraph" w:customStyle="1" w:styleId="BodyNumbered">
    <w:name w:val="Body Numbered"/>
    <w:basedOn w:val="Body"/>
    <w:rsid w:val="00307187"/>
    <w:pPr>
      <w:spacing w:after="60"/>
      <w:ind w:left="1247" w:hanging="567"/>
    </w:pPr>
  </w:style>
  <w:style w:type="paragraph" w:customStyle="1" w:styleId="Bodybullet">
    <w:name w:val="Body bullet"/>
    <w:basedOn w:val="Body"/>
    <w:pPr>
      <w:ind w:left="1004" w:hanging="284"/>
    </w:pPr>
    <w:rPr>
      <w:color w:val="000000"/>
    </w:rPr>
  </w:style>
  <w:style w:type="paragraph" w:styleId="BodyText">
    <w:name w:val="Body Text"/>
    <w:basedOn w:val="Normal"/>
    <w:link w:val="BodyTextChar"/>
    <w:pPr>
      <w:jc w:val="center"/>
    </w:pPr>
    <w:rPr>
      <w:sz w:val="72"/>
    </w:rPr>
  </w:style>
  <w:style w:type="paragraph" w:styleId="BodyText2">
    <w:name w:val="Body Text 2"/>
    <w:basedOn w:val="Normal"/>
    <w:rPr>
      <w:sz w:val="16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character" w:customStyle="1" w:styleId="productname">
    <w:name w:val="product name"/>
    <w:rPr>
      <w:rFonts w:ascii="Optimum" w:hAnsi="Optimum"/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customStyle="1" w:styleId="emailstyle15">
    <w:name w:val="emailstyle15"/>
    <w:semiHidden/>
    <w:rPr>
      <w:rFonts w:ascii="Arial" w:hAnsi="Arial" w:cs="Arial"/>
      <w:color w:val="000000"/>
      <w:sz w:val="20"/>
    </w:rPr>
  </w:style>
  <w:style w:type="paragraph" w:customStyle="1" w:styleId="StyleBodyBoldAllcaps">
    <w:name w:val="Style Body + Bold All caps"/>
    <w:basedOn w:val="Body"/>
    <w:next w:val="Body"/>
    <w:rsid w:val="003F3758"/>
    <w:rPr>
      <w:b/>
      <w:bCs/>
      <w:caps/>
    </w:rPr>
  </w:style>
  <w:style w:type="table" w:styleId="TableGrid">
    <w:name w:val="Table Grid"/>
    <w:basedOn w:val="TableNormal"/>
    <w:rsid w:val="00F14984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4a">
    <w:name w:val="Heading 4a"/>
    <w:basedOn w:val="Heading4"/>
    <w:link w:val="Heading4aChar"/>
    <w:autoRedefine/>
    <w:rsid w:val="000F3E5F"/>
    <w:pPr>
      <w:numPr>
        <w:numId w:val="1"/>
      </w:numPr>
    </w:pPr>
    <w:rPr>
      <w:b w:val="0"/>
      <w:i/>
    </w:rPr>
  </w:style>
  <w:style w:type="paragraph" w:customStyle="1" w:styleId="Heading5A">
    <w:name w:val="Heading 5A"/>
    <w:basedOn w:val="Heading4"/>
    <w:autoRedefine/>
    <w:rsid w:val="00517086"/>
  </w:style>
  <w:style w:type="character" w:customStyle="1" w:styleId="Heading4Char">
    <w:name w:val="Heading 4 Char"/>
    <w:link w:val="Heading4"/>
    <w:rsid w:val="00CE4D88"/>
    <w:rPr>
      <w:rFonts w:ascii="Arial" w:hAnsi="Arial"/>
      <w:b/>
      <w:sz w:val="22"/>
      <w:szCs w:val="22"/>
      <w:lang w:eastAsia="en-US"/>
    </w:rPr>
  </w:style>
  <w:style w:type="paragraph" w:customStyle="1" w:styleId="BodyIndent">
    <w:name w:val="Body Indent"/>
    <w:basedOn w:val="Body"/>
    <w:link w:val="BodyIndentChar"/>
    <w:rsid w:val="00BF6B5D"/>
    <w:pPr>
      <w:spacing w:after="60"/>
    </w:pPr>
  </w:style>
  <w:style w:type="paragraph" w:customStyle="1" w:styleId="BodyTable">
    <w:name w:val="Body Table"/>
    <w:basedOn w:val="BodyIndent"/>
    <w:rsid w:val="005C1649"/>
    <w:pPr>
      <w:spacing w:after="0"/>
    </w:pPr>
  </w:style>
  <w:style w:type="paragraph" w:customStyle="1" w:styleId="BodyBulletIndent">
    <w:name w:val="Body Bullet Indent"/>
    <w:basedOn w:val="BodyIndent"/>
    <w:rsid w:val="00CF2BA6"/>
    <w:pPr>
      <w:numPr>
        <w:numId w:val="2"/>
      </w:numPr>
    </w:pPr>
  </w:style>
  <w:style w:type="paragraph" w:customStyle="1" w:styleId="BodyTableSpaced">
    <w:name w:val="Body Table Spaced"/>
    <w:basedOn w:val="BodyTable"/>
    <w:rsid w:val="008C7B82"/>
    <w:pPr>
      <w:spacing w:after="60"/>
    </w:pPr>
  </w:style>
  <w:style w:type="paragraph" w:customStyle="1" w:styleId="BodyIndent5">
    <w:name w:val="Body Indent 5"/>
    <w:basedOn w:val="BodyIndent"/>
    <w:link w:val="BodyIndent5Char"/>
    <w:rsid w:val="00BF6B5D"/>
    <w:pPr>
      <w:ind w:left="567"/>
    </w:pPr>
  </w:style>
  <w:style w:type="character" w:customStyle="1" w:styleId="BodyChar">
    <w:name w:val="Body Char"/>
    <w:link w:val="Body"/>
    <w:rsid w:val="000E210C"/>
    <w:rPr>
      <w:rFonts w:ascii="Arial" w:hAnsi="Arial"/>
      <w:lang w:eastAsia="en-US"/>
    </w:rPr>
  </w:style>
  <w:style w:type="character" w:customStyle="1" w:styleId="BodyIndentChar">
    <w:name w:val="Body Indent Char"/>
    <w:basedOn w:val="BodyChar"/>
    <w:link w:val="BodyIndent"/>
    <w:rsid w:val="00BF6B5D"/>
    <w:rPr>
      <w:rFonts w:ascii="Arial" w:hAnsi="Arial"/>
      <w:lang w:eastAsia="en-US"/>
    </w:rPr>
  </w:style>
  <w:style w:type="character" w:customStyle="1" w:styleId="BodyIndent5Char">
    <w:name w:val="Body Indent 5 Char"/>
    <w:basedOn w:val="BodyIndentChar"/>
    <w:link w:val="BodyIndent5"/>
    <w:rsid w:val="00BF6B5D"/>
    <w:rPr>
      <w:rFonts w:ascii="Arial" w:hAnsi="Arial"/>
      <w:lang w:eastAsia="en-US"/>
    </w:rPr>
  </w:style>
  <w:style w:type="paragraph" w:styleId="PlainText">
    <w:name w:val="Plain Text"/>
    <w:basedOn w:val="Normal"/>
    <w:rsid w:val="005B0AFF"/>
    <w:pPr>
      <w:overflowPunct/>
      <w:autoSpaceDE/>
      <w:autoSpaceDN/>
      <w:adjustRightInd/>
      <w:textAlignment w:val="auto"/>
    </w:pPr>
    <w:rPr>
      <w:rFonts w:cs="Arial"/>
      <w:lang w:val="en-US"/>
    </w:rPr>
  </w:style>
  <w:style w:type="paragraph" w:styleId="ListContinue2">
    <w:name w:val="List Continue 2"/>
    <w:basedOn w:val="Normal"/>
    <w:rsid w:val="00524830"/>
    <w:pPr>
      <w:spacing w:after="120"/>
      <w:ind w:left="566"/>
    </w:pPr>
  </w:style>
  <w:style w:type="paragraph" w:customStyle="1" w:styleId="BodyIndenta">
    <w:name w:val="Body Indent a)"/>
    <w:basedOn w:val="BodyIndent5"/>
    <w:rsid w:val="00307187"/>
    <w:pPr>
      <w:numPr>
        <w:numId w:val="3"/>
      </w:numPr>
    </w:pPr>
  </w:style>
  <w:style w:type="paragraph" w:styleId="BodyText3">
    <w:name w:val="Body Text 3"/>
    <w:basedOn w:val="Normal"/>
    <w:rsid w:val="00C15A5E"/>
    <w:pPr>
      <w:spacing w:after="120"/>
    </w:pPr>
    <w:rPr>
      <w:sz w:val="16"/>
      <w:szCs w:val="16"/>
    </w:rPr>
  </w:style>
  <w:style w:type="paragraph" w:customStyle="1" w:styleId="BodyIndent5Tags">
    <w:name w:val="Body Indent 5 Tags"/>
    <w:basedOn w:val="BodyIndent5"/>
    <w:link w:val="BodyIndent5TagsCharChar"/>
    <w:rsid w:val="0010344E"/>
    <w:pPr>
      <w:numPr>
        <w:numId w:val="4"/>
      </w:numPr>
      <w:tabs>
        <w:tab w:val="left" w:pos="567"/>
      </w:tabs>
    </w:pPr>
  </w:style>
  <w:style w:type="character" w:customStyle="1" w:styleId="BodyIndent5TagsCharChar">
    <w:name w:val="Body Indent 5 Tags Char Char"/>
    <w:basedOn w:val="BodyIndent5Char"/>
    <w:link w:val="BodyIndent5Tags"/>
    <w:rsid w:val="0010344E"/>
    <w:rPr>
      <w:rFonts w:ascii="Arial" w:hAnsi="Arial"/>
      <w:lang w:eastAsia="en-US"/>
    </w:rPr>
  </w:style>
  <w:style w:type="paragraph" w:customStyle="1" w:styleId="ExtraTags">
    <w:name w:val="Extra Tags"/>
    <w:basedOn w:val="BodyIndent5"/>
    <w:rsid w:val="008A6682"/>
    <w:pPr>
      <w:tabs>
        <w:tab w:val="left" w:pos="567"/>
      </w:tabs>
      <w:ind w:hanging="1134"/>
    </w:pPr>
  </w:style>
  <w:style w:type="paragraph" w:customStyle="1" w:styleId="QParaCharCharCharCharCharCharChar">
    <w:name w:val="$Q Para Char Char Char Char Char Char Char"/>
    <w:basedOn w:val="Normal"/>
    <w:link w:val="QParaCharCharCharCharCharCharCharChar"/>
    <w:rsid w:val="00F816DF"/>
    <w:pPr>
      <w:overflowPunct/>
      <w:autoSpaceDE/>
      <w:autoSpaceDN/>
      <w:adjustRightInd/>
      <w:spacing w:after="200"/>
      <w:ind w:left="1021"/>
      <w:textAlignment w:val="auto"/>
    </w:pPr>
  </w:style>
  <w:style w:type="paragraph" w:styleId="Caption">
    <w:name w:val="caption"/>
    <w:basedOn w:val="Normal"/>
    <w:next w:val="Normal"/>
    <w:qFormat/>
    <w:rsid w:val="003D12E8"/>
    <w:pPr>
      <w:widowControl w:val="0"/>
      <w:spacing w:before="120" w:after="120"/>
      <w:jc w:val="center"/>
    </w:pPr>
    <w:rPr>
      <w:b/>
    </w:rPr>
  </w:style>
  <w:style w:type="character" w:customStyle="1" w:styleId="QParaCharCharCharCharCharCharCharChar">
    <w:name w:val="$Q Para Char Char Char Char Char Char Char Char"/>
    <w:link w:val="QParaCharCharCharCharCharCharChar"/>
    <w:rsid w:val="00F816DF"/>
    <w:rPr>
      <w:lang w:val="en-AU" w:eastAsia="en-US" w:bidi="ar-SA"/>
    </w:rPr>
  </w:style>
  <w:style w:type="character" w:styleId="PageNumber">
    <w:name w:val="page number"/>
    <w:basedOn w:val="DefaultParagraphFont"/>
    <w:rsid w:val="000E11C0"/>
  </w:style>
  <w:style w:type="numbering" w:customStyle="1" w:styleId="MRSTags">
    <w:name w:val="MRS Tags"/>
    <w:rsid w:val="00620F1A"/>
    <w:pPr>
      <w:numPr>
        <w:numId w:val="5"/>
      </w:numPr>
    </w:pPr>
  </w:style>
  <w:style w:type="numbering" w:customStyle="1" w:styleId="Style1">
    <w:name w:val="Style1"/>
    <w:rsid w:val="002F5E73"/>
    <w:pPr>
      <w:numPr>
        <w:numId w:val="6"/>
      </w:numPr>
    </w:pPr>
  </w:style>
  <w:style w:type="paragraph" w:customStyle="1" w:styleId="Style2">
    <w:name w:val="Style2"/>
    <w:basedOn w:val="BodyIndent5Tags"/>
    <w:link w:val="Style2CharChar"/>
    <w:autoRedefine/>
    <w:qFormat/>
    <w:rsid w:val="007F6BF8"/>
    <w:pPr>
      <w:numPr>
        <w:numId w:val="7"/>
      </w:numPr>
      <w:tabs>
        <w:tab w:val="clear" w:pos="567"/>
        <w:tab w:val="clear" w:pos="1352"/>
        <w:tab w:val="num" w:pos="553"/>
      </w:tabs>
      <w:ind w:left="553" w:hanging="1185"/>
    </w:pPr>
  </w:style>
  <w:style w:type="paragraph" w:customStyle="1" w:styleId="Heading41">
    <w:name w:val="Heading 41"/>
    <w:basedOn w:val="Heading4a"/>
    <w:next w:val="Body"/>
    <w:link w:val="Heading41Char"/>
    <w:autoRedefine/>
    <w:rsid w:val="00AA2C09"/>
    <w:pPr>
      <w:ind w:left="1135"/>
    </w:pPr>
    <w:rPr>
      <w:b/>
      <w:i w:val="0"/>
    </w:rPr>
  </w:style>
  <w:style w:type="character" w:customStyle="1" w:styleId="Style2CharChar">
    <w:name w:val="Style2 Char Char"/>
    <w:basedOn w:val="BodyIndent5TagsCharChar"/>
    <w:link w:val="Style2"/>
    <w:rsid w:val="007F6BF8"/>
    <w:rPr>
      <w:rFonts w:ascii="Arial" w:hAnsi="Arial"/>
      <w:lang w:eastAsia="en-US"/>
    </w:rPr>
  </w:style>
  <w:style w:type="character" w:customStyle="1" w:styleId="Heading4aChar">
    <w:name w:val="Heading 4a Char"/>
    <w:link w:val="Heading4a"/>
    <w:rsid w:val="000F3E5F"/>
    <w:rPr>
      <w:rFonts w:ascii="Arial" w:hAnsi="Arial"/>
      <w:i/>
      <w:sz w:val="22"/>
      <w:szCs w:val="22"/>
      <w:lang w:eastAsia="en-US"/>
    </w:rPr>
  </w:style>
  <w:style w:type="character" w:customStyle="1" w:styleId="Heading41Char">
    <w:name w:val="Heading 41 Char"/>
    <w:link w:val="Heading41"/>
    <w:rsid w:val="00AA2C09"/>
    <w:rPr>
      <w:rFonts w:ascii="Arial" w:hAnsi="Arial"/>
      <w:b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0F3E5F"/>
    <w:pPr>
      <w:ind w:left="720"/>
    </w:pPr>
  </w:style>
  <w:style w:type="paragraph" w:customStyle="1" w:styleId="Style">
    <w:name w:val="Style"/>
    <w:rsid w:val="007B6707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NormalWeb">
    <w:name w:val="Normal (Web)"/>
    <w:basedOn w:val="Normal"/>
    <w:uiPriority w:val="99"/>
    <w:rsid w:val="00A36475"/>
    <w:rPr>
      <w:sz w:val="24"/>
      <w:szCs w:val="24"/>
    </w:rPr>
  </w:style>
  <w:style w:type="paragraph" w:customStyle="1" w:styleId="Company">
    <w:name w:val="Company"/>
    <w:basedOn w:val="Header"/>
    <w:rsid w:val="00837ED1"/>
    <w:pPr>
      <w:tabs>
        <w:tab w:val="clear" w:pos="4153"/>
        <w:tab w:val="clear" w:pos="8306"/>
      </w:tabs>
      <w:overflowPunct/>
      <w:autoSpaceDE/>
      <w:autoSpaceDN/>
      <w:adjustRightInd/>
      <w:spacing w:before="120" w:after="120"/>
      <w:jc w:val="center"/>
      <w:textAlignment w:val="auto"/>
    </w:pPr>
    <w:rPr>
      <w:rFonts w:cs="Arial"/>
      <w:b/>
      <w:bCs/>
      <w:caps/>
      <w:color w:val="000000"/>
      <w:szCs w:val="24"/>
    </w:rPr>
  </w:style>
  <w:style w:type="paragraph" w:customStyle="1" w:styleId="StyleCaptionArialCentered">
    <w:name w:val="Style Caption + Arial Centered"/>
    <w:basedOn w:val="Caption"/>
    <w:rsid w:val="003D12E8"/>
    <w:rPr>
      <w:bCs/>
    </w:rPr>
  </w:style>
  <w:style w:type="paragraph" w:styleId="TableofFigures">
    <w:name w:val="table of figures"/>
    <w:basedOn w:val="Normal"/>
    <w:next w:val="Normal"/>
    <w:uiPriority w:val="99"/>
    <w:rsid w:val="0007163F"/>
    <w:pPr>
      <w:tabs>
        <w:tab w:val="left" w:pos="964"/>
        <w:tab w:val="right" w:leader="dot" w:pos="9758"/>
      </w:tabs>
    </w:pPr>
    <w:rPr>
      <w:noProof/>
    </w:rPr>
  </w:style>
  <w:style w:type="paragraph" w:customStyle="1" w:styleId="PARANORMALJUST">
    <w:name w:val="PARA NORMAL JUST"/>
    <w:basedOn w:val="Normal"/>
    <w:link w:val="PARANORMALJUSTChar"/>
    <w:qFormat/>
    <w:rsid w:val="00C52E55"/>
    <w:pPr>
      <w:overflowPunct/>
      <w:spacing w:after="60"/>
      <w:ind w:left="1134"/>
      <w:textAlignment w:val="auto"/>
    </w:pPr>
    <w:rPr>
      <w:szCs w:val="24"/>
    </w:rPr>
  </w:style>
  <w:style w:type="character" w:customStyle="1" w:styleId="PARANORMALJUSTChar">
    <w:name w:val="PARA NORMAL JUST Char"/>
    <w:link w:val="PARANORMALJUST"/>
    <w:rsid w:val="00C52E55"/>
    <w:rPr>
      <w:rFonts w:ascii="Arial" w:hAnsi="Arial"/>
      <w:szCs w:val="24"/>
      <w:lang w:val="en-AU" w:eastAsia="en-US" w:bidi="ar-SA"/>
    </w:rPr>
  </w:style>
  <w:style w:type="paragraph" w:customStyle="1" w:styleId="ReqRev1">
    <w:name w:val="Req Rev 1"/>
    <w:basedOn w:val="PARANORMALJUST"/>
    <w:next w:val="Normal"/>
    <w:qFormat/>
    <w:rsid w:val="00BA1FD4"/>
    <w:pPr>
      <w:numPr>
        <w:numId w:val="9"/>
      </w:numPr>
      <w:spacing w:before="60" w:after="120"/>
      <w:ind w:left="1134" w:hanging="1134"/>
    </w:pPr>
  </w:style>
  <w:style w:type="paragraph" w:customStyle="1" w:styleId="HeadingAppendixA">
    <w:name w:val="Heading Appendix A"/>
    <w:next w:val="HeadingAppendix2"/>
    <w:rsid w:val="00E21475"/>
    <w:pPr>
      <w:numPr>
        <w:numId w:val="10"/>
      </w:numPr>
      <w:spacing w:after="120"/>
      <w:ind w:left="431" w:hanging="431"/>
    </w:pPr>
    <w:rPr>
      <w:rFonts w:ascii="Arial" w:hAnsi="Arial"/>
      <w:b/>
      <w:sz w:val="28"/>
      <w:lang w:eastAsia="en-US"/>
    </w:rPr>
  </w:style>
  <w:style w:type="paragraph" w:customStyle="1" w:styleId="Table">
    <w:name w:val="Table"/>
    <w:basedOn w:val="PARANORMALJUST"/>
    <w:link w:val="TableChar"/>
    <w:qFormat/>
    <w:rsid w:val="00CD6DAC"/>
    <w:pPr>
      <w:spacing w:before="20" w:after="20"/>
      <w:ind w:left="0"/>
    </w:pPr>
  </w:style>
  <w:style w:type="paragraph" w:customStyle="1" w:styleId="HeadingAppendix2">
    <w:name w:val="Heading Appendix 2"/>
    <w:basedOn w:val="HeadingAppendixA"/>
    <w:rsid w:val="009E1849"/>
    <w:pPr>
      <w:numPr>
        <w:ilvl w:val="1"/>
      </w:numPr>
    </w:pPr>
    <w:rPr>
      <w:sz w:val="24"/>
    </w:rPr>
  </w:style>
  <w:style w:type="character" w:customStyle="1" w:styleId="BodyTextChar">
    <w:name w:val="Body Text Char"/>
    <w:link w:val="BodyText"/>
    <w:rsid w:val="00683CCE"/>
    <w:rPr>
      <w:sz w:val="72"/>
      <w:lang w:eastAsia="en-US"/>
    </w:rPr>
  </w:style>
  <w:style w:type="paragraph" w:customStyle="1" w:styleId="TableHeader">
    <w:name w:val="Table Header"/>
    <w:basedOn w:val="Table"/>
    <w:link w:val="TableHeaderChar"/>
    <w:qFormat/>
    <w:rsid w:val="00037DE6"/>
    <w:pPr>
      <w:shd w:val="clear" w:color="auto" w:fill="D9D9D9"/>
    </w:pPr>
    <w:rPr>
      <w:b/>
      <w:lang w:val="en-GB"/>
    </w:rPr>
  </w:style>
  <w:style w:type="character" w:customStyle="1" w:styleId="TableChar">
    <w:name w:val="Table Char"/>
    <w:basedOn w:val="PARANORMALJUSTChar"/>
    <w:link w:val="Table"/>
    <w:rsid w:val="00CD6DAC"/>
    <w:rPr>
      <w:rFonts w:ascii="Arial" w:hAnsi="Arial"/>
      <w:szCs w:val="24"/>
      <w:lang w:val="en-AU" w:eastAsia="en-US" w:bidi="ar-SA"/>
    </w:rPr>
  </w:style>
  <w:style w:type="character" w:customStyle="1" w:styleId="Heading2Char">
    <w:name w:val="Heading 2 Char"/>
    <w:link w:val="Heading2"/>
    <w:rsid w:val="00AB3795"/>
    <w:rPr>
      <w:rFonts w:ascii="Arial" w:hAnsi="Arial"/>
      <w:b/>
      <w:caps/>
      <w:kern w:val="24"/>
      <w:sz w:val="24"/>
      <w:szCs w:val="24"/>
      <w:lang w:eastAsia="en-US"/>
    </w:rPr>
  </w:style>
  <w:style w:type="character" w:customStyle="1" w:styleId="TableHeaderChar">
    <w:name w:val="Table Header Char"/>
    <w:link w:val="TableHeader"/>
    <w:rsid w:val="00037DE6"/>
    <w:rPr>
      <w:rFonts w:ascii="Arial" w:hAnsi="Arial"/>
      <w:b/>
      <w:szCs w:val="24"/>
      <w:shd w:val="clear" w:color="auto" w:fill="D9D9D9"/>
      <w:lang w:val="en-GB" w:eastAsia="en-US" w:bidi="ar-SA"/>
    </w:rPr>
  </w:style>
  <w:style w:type="paragraph" w:customStyle="1" w:styleId="Text">
    <w:name w:val="Text"/>
    <w:basedOn w:val="Normal"/>
    <w:rsid w:val="004C3AE6"/>
    <w:pPr>
      <w:widowControl w:val="0"/>
      <w:overflowPunct/>
      <w:autoSpaceDE/>
      <w:autoSpaceDN/>
      <w:adjustRightInd/>
      <w:spacing w:line="252" w:lineRule="auto"/>
      <w:ind w:firstLine="202"/>
      <w:textAlignment w:val="auto"/>
    </w:pPr>
    <w:rPr>
      <w:lang w:val="en-US"/>
    </w:rPr>
  </w:style>
  <w:style w:type="paragraph" w:styleId="FootnoteText">
    <w:name w:val="footnote text"/>
    <w:basedOn w:val="Normal"/>
    <w:link w:val="FootnoteTextChar"/>
    <w:rsid w:val="00800E5D"/>
    <w:pPr>
      <w:overflowPunct/>
      <w:autoSpaceDE/>
      <w:autoSpaceDN/>
      <w:adjustRightInd/>
      <w:ind w:firstLine="202"/>
      <w:textAlignment w:val="auto"/>
    </w:pPr>
    <w:rPr>
      <w:rFonts w:ascii="Times New Roman" w:hAnsi="Times New Roman"/>
      <w:sz w:val="16"/>
      <w:szCs w:val="16"/>
      <w:lang w:val="en-US"/>
    </w:rPr>
  </w:style>
  <w:style w:type="character" w:customStyle="1" w:styleId="FootnoteTextChar">
    <w:name w:val="Footnote Text Char"/>
    <w:basedOn w:val="DefaultParagraphFont"/>
    <w:link w:val="FootnoteText"/>
    <w:rsid w:val="00800E5D"/>
    <w:rPr>
      <w:sz w:val="16"/>
      <w:szCs w:val="16"/>
      <w:lang w:val="en-US" w:eastAsia="en-US"/>
    </w:rPr>
  </w:style>
  <w:style w:type="paragraph" w:customStyle="1" w:styleId="TableTitle">
    <w:name w:val="Table Title"/>
    <w:basedOn w:val="Normal"/>
    <w:rsid w:val="00800E5D"/>
    <w:pPr>
      <w:overflowPunct/>
      <w:autoSpaceDE/>
      <w:autoSpaceDN/>
      <w:adjustRightInd/>
      <w:jc w:val="center"/>
      <w:textAlignment w:val="auto"/>
    </w:pPr>
    <w:rPr>
      <w:rFonts w:ascii="Times New Roman" w:hAnsi="Times New Roman"/>
      <w:smallCaps/>
      <w:sz w:val="16"/>
      <w:szCs w:val="16"/>
      <w:lang w:val="en-US"/>
    </w:rPr>
  </w:style>
  <w:style w:type="table" w:styleId="LightShading">
    <w:name w:val="Light Shading"/>
    <w:basedOn w:val="TableNormal"/>
    <w:uiPriority w:val="60"/>
    <w:rsid w:val="00800E5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7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6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4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4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TEMPLATE\PR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BE96D-5165-42A2-A295-BBE83CBA1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PROC.DOT</Template>
  <TotalTime>15801</TotalTime>
  <Pages>25</Pages>
  <Words>1730</Words>
  <Characters>13846</Characters>
  <Application>Microsoft Office Word</Application>
  <DocSecurity>0</DocSecurity>
  <Lines>115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LTspice Averaged Boost</vt:lpstr>
    </vt:vector>
  </TitlesOfParts>
  <Company/>
  <LinksUpToDate>false</LinksUpToDate>
  <CharactersWithSpaces>15545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LTspice Averaged Boost</dc:title>
  <dc:subject>Simulation Description</dc:subject>
  <dc:creator>Mark Dimattina</dc:creator>
  <cp:lastModifiedBy>Mark Dimattina</cp:lastModifiedBy>
  <cp:revision>535</cp:revision>
  <cp:lastPrinted>2017-09-05T13:28:00Z</cp:lastPrinted>
  <dcterms:created xsi:type="dcterms:W3CDTF">2024-05-22T13:01:00Z</dcterms:created>
  <dcterms:modified xsi:type="dcterms:W3CDTF">2024-09-30T14:59:00Z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O">
    <vt:lpwstr>003</vt:lpwstr>
  </property>
  <property fmtid="{D5CDD505-2E9C-101B-9397-08002B2CF9AE}" pid="3" name="REVNO">
    <vt:lpwstr>0.01</vt:lpwstr>
  </property>
</Properties>
</file>